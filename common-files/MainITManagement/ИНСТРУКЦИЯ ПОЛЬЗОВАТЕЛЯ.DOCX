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E6E" w:rsidRPr="00BD7D08" w:rsidRDefault="002904C0" w:rsidP="00000E6E">
      <w:pPr>
        <w:jc w:val="center"/>
        <w:rPr>
          <w:sz w:val="30"/>
          <w:szCs w:val="3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5.8pt;margin-top:-44.4pt;width:563.3pt;height:810.45pt;z-index:251673600;mso-position-horizontal-relative:text;mso-position-vertical-relative:text">
            <v:imagedata r:id="rId8" o:title="Инструкция пользователя_1"/>
          </v:shape>
        </w:pict>
      </w:r>
      <w:r w:rsidR="00000E6E" w:rsidRPr="00BD7D08">
        <w:rPr>
          <w:sz w:val="30"/>
          <w:szCs w:val="30"/>
        </w:rPr>
        <w:br w:type="page"/>
      </w:r>
    </w:p>
    <w:p w:rsidR="00000E6E" w:rsidRPr="00BD7D08" w:rsidRDefault="00000E6E" w:rsidP="002256B1">
      <w:pPr>
        <w:pStyle w:val="92"/>
        <w:shd w:val="clear" w:color="auto" w:fill="auto"/>
        <w:spacing w:after="0" w:line="360" w:lineRule="auto"/>
        <w:ind w:firstLine="567"/>
        <w:rPr>
          <w:sz w:val="30"/>
          <w:szCs w:val="30"/>
        </w:rPr>
      </w:pPr>
      <w:r w:rsidRPr="00BD7D08">
        <w:rPr>
          <w:sz w:val="30"/>
          <w:szCs w:val="30"/>
        </w:rPr>
        <w:lastRenderedPageBreak/>
        <w:t>П</w:t>
      </w:r>
      <w:r>
        <w:rPr>
          <w:sz w:val="30"/>
          <w:szCs w:val="30"/>
        </w:rPr>
        <w:t>р</w:t>
      </w:r>
      <w:r w:rsidRPr="00BD7D08">
        <w:rPr>
          <w:sz w:val="30"/>
          <w:szCs w:val="30"/>
        </w:rPr>
        <w:t>едисловие</w:t>
      </w:r>
    </w:p>
    <w:p w:rsidR="00000E6E" w:rsidRPr="00BD7D08" w:rsidRDefault="00000E6E" w:rsidP="00FF2196">
      <w:pPr>
        <w:pStyle w:val="27"/>
        <w:shd w:val="clear" w:color="auto" w:fill="auto"/>
        <w:spacing w:before="0" w:after="0" w:line="360" w:lineRule="auto"/>
        <w:ind w:firstLine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1 </w:t>
      </w:r>
      <w:proofErr w:type="gramStart"/>
      <w:r>
        <w:rPr>
          <w:sz w:val="30"/>
          <w:szCs w:val="30"/>
        </w:rPr>
        <w:t>РАЗРАБОТАН</w:t>
      </w:r>
      <w:proofErr w:type="gramEnd"/>
      <w:r w:rsidRPr="00BD7D08">
        <w:rPr>
          <w:sz w:val="30"/>
          <w:szCs w:val="30"/>
        </w:rPr>
        <w:t xml:space="preserve"> ЗАО «Банковско-финансовая </w:t>
      </w:r>
      <w:proofErr w:type="spellStart"/>
      <w:r w:rsidRPr="00BD7D08">
        <w:rPr>
          <w:sz w:val="30"/>
          <w:szCs w:val="30"/>
        </w:rPr>
        <w:t>телесеть</w:t>
      </w:r>
      <w:proofErr w:type="spellEnd"/>
      <w:r w:rsidRPr="00BD7D08">
        <w:rPr>
          <w:sz w:val="30"/>
          <w:szCs w:val="30"/>
        </w:rPr>
        <w:t>»</w:t>
      </w:r>
      <w:r>
        <w:rPr>
          <w:sz w:val="30"/>
          <w:szCs w:val="30"/>
        </w:rPr>
        <w:t>.</w:t>
      </w:r>
    </w:p>
    <w:p w:rsidR="00FF2196" w:rsidRPr="00BD7D08" w:rsidRDefault="00000E6E" w:rsidP="00FF2196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2 КРАТКОЕ СОДЕРЖАНИЕ</w:t>
      </w:r>
      <w:r w:rsidRPr="00BD7D08">
        <w:rPr>
          <w:sz w:val="30"/>
          <w:szCs w:val="30"/>
        </w:rPr>
        <w:t xml:space="preserve"> Настоящий документ</w:t>
      </w:r>
      <w:r w:rsidR="002254C0" w:rsidRPr="002254C0">
        <w:rPr>
          <w:sz w:val="30"/>
          <w:szCs w:val="30"/>
        </w:rPr>
        <w:t xml:space="preserve"> </w:t>
      </w:r>
      <w:r w:rsidR="00FF2196">
        <w:rPr>
          <w:sz w:val="30"/>
          <w:szCs w:val="30"/>
        </w:rPr>
        <w:t xml:space="preserve">содержит </w:t>
      </w:r>
      <w:r w:rsidR="00F45E04" w:rsidRPr="001A0777">
        <w:rPr>
          <w:sz w:val="30"/>
          <w:szCs w:val="30"/>
        </w:rPr>
        <w:t>инструкци</w:t>
      </w:r>
      <w:r w:rsidR="00F45E04">
        <w:rPr>
          <w:sz w:val="30"/>
          <w:szCs w:val="30"/>
        </w:rPr>
        <w:t xml:space="preserve">ю пользователя по работе </w:t>
      </w:r>
      <w:proofErr w:type="gramStart"/>
      <w:r w:rsidR="00F45E04">
        <w:rPr>
          <w:sz w:val="30"/>
          <w:szCs w:val="30"/>
        </w:rPr>
        <w:t>с</w:t>
      </w:r>
      <w:proofErr w:type="gramEnd"/>
      <w:r w:rsidR="00F45E04">
        <w:rPr>
          <w:sz w:val="30"/>
          <w:szCs w:val="30"/>
        </w:rPr>
        <w:t xml:space="preserve"> </w:t>
      </w:r>
      <w:proofErr w:type="gramStart"/>
      <w:r w:rsidR="00F45E04">
        <w:rPr>
          <w:sz w:val="30"/>
          <w:szCs w:val="30"/>
        </w:rPr>
        <w:t>ПО</w:t>
      </w:r>
      <w:proofErr w:type="gramEnd"/>
      <w:r w:rsidR="00F45E04" w:rsidRPr="001A0777">
        <w:rPr>
          <w:sz w:val="30"/>
          <w:szCs w:val="30"/>
        </w:rPr>
        <w:t xml:space="preserve"> первой линии</w:t>
      </w:r>
      <w:r w:rsidR="00F45E04">
        <w:rPr>
          <w:sz w:val="30"/>
          <w:szCs w:val="30"/>
        </w:rPr>
        <w:t xml:space="preserve"> поддержки</w:t>
      </w:r>
      <w:r w:rsidR="00F45E04" w:rsidRPr="005C00D6">
        <w:rPr>
          <w:sz w:val="30"/>
          <w:szCs w:val="30"/>
        </w:rPr>
        <w:t>.</w:t>
      </w:r>
    </w:p>
    <w:p w:rsidR="00000E6E" w:rsidRPr="00BD7D08" w:rsidRDefault="00000E6E" w:rsidP="002256B1">
      <w:pPr>
        <w:spacing w:line="360" w:lineRule="auto"/>
        <w:rPr>
          <w:sz w:val="30"/>
          <w:szCs w:val="30"/>
        </w:rPr>
      </w:pPr>
    </w:p>
    <w:p w:rsidR="00000E6E" w:rsidRPr="00BD7D08" w:rsidRDefault="00000E6E" w:rsidP="002256B1">
      <w:pPr>
        <w:spacing w:line="360" w:lineRule="auto"/>
        <w:rPr>
          <w:sz w:val="30"/>
          <w:szCs w:val="30"/>
        </w:rPr>
      </w:pPr>
    </w:p>
    <w:p w:rsidR="00000E6E" w:rsidRPr="00BD7D08" w:rsidRDefault="00000E6E" w:rsidP="002256B1">
      <w:pPr>
        <w:spacing w:line="360" w:lineRule="auto"/>
        <w:jc w:val="left"/>
        <w:rPr>
          <w:sz w:val="30"/>
          <w:szCs w:val="30"/>
        </w:rPr>
      </w:pPr>
      <w:r w:rsidRPr="00BD7D08">
        <w:rPr>
          <w:sz w:val="30"/>
          <w:szCs w:val="30"/>
        </w:rPr>
        <w:br w:type="page"/>
      </w:r>
    </w:p>
    <w:p w:rsidR="00000E6E" w:rsidRPr="007F3EF7" w:rsidRDefault="00000E6E" w:rsidP="002256B1">
      <w:pPr>
        <w:widowControl w:val="0"/>
        <w:autoSpaceDE w:val="0"/>
        <w:autoSpaceDN w:val="0"/>
        <w:adjustRightInd w:val="0"/>
        <w:spacing w:line="360" w:lineRule="auto"/>
        <w:ind w:firstLine="567"/>
        <w:jc w:val="center"/>
        <w:rPr>
          <w:rFonts w:cs="Arial"/>
          <w:sz w:val="30"/>
          <w:szCs w:val="30"/>
          <w:lang w:eastAsia="ru-RU"/>
        </w:rPr>
      </w:pPr>
      <w:r w:rsidRPr="007F3EF7">
        <w:rPr>
          <w:rFonts w:cs="Arial"/>
          <w:sz w:val="30"/>
          <w:szCs w:val="30"/>
          <w:lang w:eastAsia="ru-RU"/>
        </w:rPr>
        <w:lastRenderedPageBreak/>
        <w:t>Содержание</w:t>
      </w:r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r w:rsidRPr="00AA1A96">
        <w:rPr>
          <w:rFonts w:cs="Arial"/>
          <w:caps/>
          <w:noProof/>
          <w:sz w:val="30"/>
          <w:szCs w:val="30"/>
          <w:highlight w:val="yellow"/>
          <w:lang w:eastAsia="ru-RU"/>
        </w:rPr>
        <w:fldChar w:fldCharType="begin"/>
      </w:r>
      <w:r w:rsidR="00000E6E" w:rsidRPr="00AA1A96">
        <w:rPr>
          <w:rFonts w:cs="Arial"/>
          <w:caps/>
          <w:noProof/>
          <w:sz w:val="30"/>
          <w:szCs w:val="30"/>
          <w:highlight w:val="yellow"/>
          <w:lang w:eastAsia="ru-RU"/>
        </w:rPr>
        <w:instrText xml:space="preserve"> TOC \o "1-2" \h \z \u </w:instrText>
      </w:r>
      <w:r w:rsidRPr="00AA1A96">
        <w:rPr>
          <w:rFonts w:cs="Arial"/>
          <w:caps/>
          <w:noProof/>
          <w:sz w:val="30"/>
          <w:szCs w:val="30"/>
          <w:highlight w:val="yellow"/>
          <w:lang w:eastAsia="ru-RU"/>
        </w:rPr>
        <w:fldChar w:fldCharType="separate"/>
      </w:r>
      <w:hyperlink w:anchor="_Toc499546694" w:history="1">
        <w:r w:rsidR="00F738C4" w:rsidRPr="00F738C4">
          <w:rPr>
            <w:rStyle w:val="afa"/>
            <w:rFonts w:eastAsia="Calibri"/>
            <w:noProof/>
            <w:sz w:val="30"/>
            <w:szCs w:val="30"/>
          </w:rPr>
          <w:t>1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 xml:space="preserve"> В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ход в систему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_Toc499546694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4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695" w:history="1"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2 М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еню пользователя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_Toc499546695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4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696" w:history="1">
        <w:r w:rsidR="00F738C4" w:rsidRPr="00F738C4">
          <w:rPr>
            <w:rStyle w:val="afa"/>
            <w:rFonts w:eastAsia="Calibri"/>
            <w:noProof/>
            <w:sz w:val="30"/>
            <w:szCs w:val="30"/>
          </w:rPr>
          <w:t>3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 xml:space="preserve"> С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оздание заявки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_Toc499546696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5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697" w:history="1">
        <w:r w:rsidR="00F738C4" w:rsidRPr="00F738C4">
          <w:rPr>
            <w:rStyle w:val="afa"/>
            <w:rFonts w:eastAsia="Calibri"/>
            <w:noProof/>
            <w:sz w:val="30"/>
            <w:szCs w:val="30"/>
          </w:rPr>
          <w:t>4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 xml:space="preserve"> Р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абота со списком заявок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_Toc499546697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6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698" w:history="1"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5 Р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абота с заявкой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_Toc499546698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7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699" w:history="1">
        <w:r w:rsidR="00F738C4" w:rsidRPr="00F738C4">
          <w:rPr>
            <w:rStyle w:val="afa"/>
            <w:rFonts w:eastAsia="Calibri"/>
            <w:noProof/>
            <w:sz w:val="30"/>
            <w:szCs w:val="30"/>
          </w:rPr>
          <w:t>6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 xml:space="preserve"> П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оиск заявок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_Toc499546699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8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700" w:history="1"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7 Б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 xml:space="preserve">аза знаний 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(FAQ)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_Toc499546700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8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P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30"/>
          <w:szCs w:val="30"/>
          <w:lang w:eastAsia="ru-RU"/>
        </w:rPr>
      </w:pPr>
      <w:hyperlink w:anchor="_Toc499546701" w:history="1"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8 П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 xml:space="preserve">оиск в базе знаний 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(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 xml:space="preserve">поиск в </w:t>
        </w:r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FAQ)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_Toc499546701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9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F738C4" w:rsidRDefault="004B0B0C" w:rsidP="00F738C4">
      <w:pPr>
        <w:pStyle w:val="13"/>
        <w:tabs>
          <w:tab w:val="right" w:leader="dot" w:pos="991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499546702" w:history="1">
        <w:r w:rsidR="00F738C4" w:rsidRPr="00F738C4">
          <w:rPr>
            <w:rStyle w:val="afa"/>
            <w:rFonts w:eastAsia="Calibri"/>
            <w:caps/>
            <w:noProof/>
            <w:sz w:val="30"/>
            <w:szCs w:val="30"/>
          </w:rPr>
          <w:t>9 И</w:t>
        </w:r>
        <w:r w:rsidR="00F738C4" w:rsidRPr="00F738C4">
          <w:rPr>
            <w:rStyle w:val="afa"/>
            <w:rFonts w:eastAsia="Calibri"/>
            <w:noProof/>
            <w:sz w:val="30"/>
            <w:szCs w:val="30"/>
          </w:rPr>
          <w:t>зменение настроек интерфейса</w:t>
        </w:r>
        <w:r w:rsidR="00F738C4" w:rsidRPr="00F738C4">
          <w:rPr>
            <w:noProof/>
            <w:webHidden/>
            <w:sz w:val="30"/>
            <w:szCs w:val="30"/>
          </w:rPr>
          <w:tab/>
        </w:r>
        <w:r w:rsidRPr="00F738C4">
          <w:rPr>
            <w:noProof/>
            <w:webHidden/>
            <w:sz w:val="30"/>
            <w:szCs w:val="30"/>
          </w:rPr>
          <w:fldChar w:fldCharType="begin"/>
        </w:r>
        <w:r w:rsidR="00F738C4" w:rsidRPr="00F738C4">
          <w:rPr>
            <w:noProof/>
            <w:webHidden/>
            <w:sz w:val="30"/>
            <w:szCs w:val="30"/>
          </w:rPr>
          <w:instrText xml:space="preserve"> PAGEREF _Toc499546702 \h </w:instrText>
        </w:r>
        <w:r w:rsidRPr="00F738C4">
          <w:rPr>
            <w:noProof/>
            <w:webHidden/>
            <w:sz w:val="30"/>
            <w:szCs w:val="30"/>
          </w:rPr>
        </w:r>
        <w:r w:rsidRPr="00F738C4">
          <w:rPr>
            <w:noProof/>
            <w:webHidden/>
            <w:sz w:val="30"/>
            <w:szCs w:val="30"/>
          </w:rPr>
          <w:fldChar w:fldCharType="separate"/>
        </w:r>
        <w:r w:rsidR="00F738C4" w:rsidRPr="00F738C4">
          <w:rPr>
            <w:noProof/>
            <w:webHidden/>
            <w:sz w:val="30"/>
            <w:szCs w:val="30"/>
          </w:rPr>
          <w:t>9</w:t>
        </w:r>
        <w:r w:rsidRPr="00F738C4">
          <w:rPr>
            <w:noProof/>
            <w:webHidden/>
            <w:sz w:val="30"/>
            <w:szCs w:val="30"/>
          </w:rPr>
          <w:fldChar w:fldCharType="end"/>
        </w:r>
      </w:hyperlink>
    </w:p>
    <w:p w:rsidR="00000E6E" w:rsidRPr="00AA1A96" w:rsidRDefault="004B0B0C" w:rsidP="002256B1">
      <w:pPr>
        <w:spacing w:line="360" w:lineRule="auto"/>
        <w:jc w:val="left"/>
        <w:rPr>
          <w:b/>
          <w:bCs/>
          <w:caps/>
          <w:sz w:val="30"/>
          <w:szCs w:val="30"/>
        </w:rPr>
      </w:pPr>
      <w:r w:rsidRPr="00AA1A96">
        <w:rPr>
          <w:rFonts w:cs="Arial"/>
          <w:caps/>
          <w:noProof/>
          <w:sz w:val="30"/>
          <w:szCs w:val="30"/>
          <w:highlight w:val="yellow"/>
          <w:lang w:eastAsia="ru-RU"/>
        </w:rPr>
        <w:fldChar w:fldCharType="end"/>
      </w:r>
      <w:r w:rsidR="00000E6E" w:rsidRPr="00AA1A96">
        <w:rPr>
          <w:b/>
          <w:bCs/>
          <w:caps/>
          <w:sz w:val="30"/>
          <w:szCs w:val="30"/>
        </w:rPr>
        <w:br w:type="page"/>
      </w:r>
    </w:p>
    <w:p w:rsidR="00F45E04" w:rsidRDefault="00F45E04" w:rsidP="00F45E04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sz w:val="30"/>
          <w:szCs w:val="30"/>
        </w:rPr>
      </w:pPr>
      <w:bookmarkStart w:id="0" w:name="_Toc498772156"/>
      <w:bookmarkStart w:id="1" w:name="_Toc499546694"/>
      <w:r w:rsidRPr="00F45E04">
        <w:rPr>
          <w:rFonts w:eastAsia="Calibri"/>
          <w:caps/>
          <w:sz w:val="30"/>
          <w:szCs w:val="30"/>
        </w:rPr>
        <w:lastRenderedPageBreak/>
        <w:t>В</w:t>
      </w:r>
      <w:r w:rsidRPr="00F45E04">
        <w:rPr>
          <w:rFonts w:eastAsia="Calibri"/>
          <w:sz w:val="30"/>
          <w:szCs w:val="30"/>
        </w:rPr>
        <w:t>ход в систему</w:t>
      </w:r>
      <w:bookmarkEnd w:id="0"/>
      <w:bookmarkEnd w:id="1"/>
    </w:p>
    <w:p w:rsidR="0004607A" w:rsidRPr="0004607A" w:rsidRDefault="0004607A" w:rsidP="0004607A">
      <w:pPr>
        <w:rPr>
          <w:rFonts w:eastAsia="Calibri"/>
          <w:sz w:val="30"/>
          <w:szCs w:val="30"/>
        </w:rPr>
      </w:pPr>
    </w:p>
    <w:p w:rsidR="00F45E04" w:rsidRDefault="00F45E04" w:rsidP="0004607A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 xml:space="preserve">Запустите браузер и зайдите на страницу по следующей ссылке: </w:t>
      </w:r>
      <w:hyperlink r:id="rId9" w:history="1">
        <w:r w:rsidR="00232C64" w:rsidRPr="00100C92">
          <w:rPr>
            <w:rStyle w:val="afa"/>
            <w:sz w:val="30"/>
            <w:szCs w:val="30"/>
          </w:rPr>
          <w:t>http://</w:t>
        </w:r>
        <w:r w:rsidR="00232C64" w:rsidRPr="00100C92">
          <w:rPr>
            <w:rStyle w:val="afa"/>
            <w:sz w:val="30"/>
            <w:szCs w:val="30"/>
            <w:lang w:val="en-US"/>
          </w:rPr>
          <w:t>help</w:t>
        </w:r>
        <w:r w:rsidR="00232C64" w:rsidRPr="00100C92">
          <w:rPr>
            <w:rStyle w:val="afa"/>
            <w:sz w:val="30"/>
            <w:szCs w:val="30"/>
          </w:rPr>
          <w:t>.</w:t>
        </w:r>
        <w:proofErr w:type="spellStart"/>
        <w:r w:rsidR="00232C64" w:rsidRPr="00100C92">
          <w:rPr>
            <w:rStyle w:val="afa"/>
            <w:sz w:val="30"/>
            <w:szCs w:val="30"/>
          </w:rPr>
          <w:t>nbrb.by</w:t>
        </w:r>
        <w:proofErr w:type="spellEnd"/>
      </w:hyperlink>
      <w:r w:rsidRPr="004235FA">
        <w:rPr>
          <w:sz w:val="30"/>
          <w:szCs w:val="30"/>
        </w:rPr>
        <w:t xml:space="preserve">. </w:t>
      </w:r>
    </w:p>
    <w:p w:rsidR="00F45E04" w:rsidRDefault="00F45E04" w:rsidP="00F45E04">
      <w:pPr>
        <w:jc w:val="center"/>
        <w:rPr>
          <w:szCs w:val="24"/>
        </w:rPr>
      </w:pPr>
      <w:r w:rsidRPr="00BC3C14">
        <w:rPr>
          <w:noProof/>
          <w:lang w:eastAsia="ru-RU"/>
        </w:rPr>
        <w:drawing>
          <wp:inline distT="0" distB="0" distL="0" distR="0">
            <wp:extent cx="5939790" cy="18697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39821"/>
                    <a:stretch/>
                  </pic:blipFill>
                  <pic:spPr bwMode="auto">
                    <a:xfrm>
                      <a:off x="0" y="0"/>
                      <a:ext cx="5940425" cy="186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Pr="00DF7FC7">
        <w:rPr>
          <w:szCs w:val="24"/>
        </w:rPr>
        <w:t xml:space="preserve"> </w:t>
      </w:r>
    </w:p>
    <w:p w:rsidR="00F45E04" w:rsidRDefault="00F45E04" w:rsidP="0004607A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 xml:space="preserve">Перед началом работы </w:t>
      </w:r>
      <w:r w:rsidR="0004607A">
        <w:rPr>
          <w:sz w:val="30"/>
          <w:szCs w:val="30"/>
        </w:rPr>
        <w:t>авторизуйтесь</w:t>
      </w:r>
      <w:r w:rsidRPr="004235FA">
        <w:rPr>
          <w:sz w:val="30"/>
          <w:szCs w:val="30"/>
        </w:rPr>
        <w:t xml:space="preserve"> путем ввода доменного имени пользователя и пароля. </w:t>
      </w:r>
    </w:p>
    <w:p w:rsidR="0004607A" w:rsidRPr="0004607A" w:rsidRDefault="0004607A" w:rsidP="0004607A">
      <w:pPr>
        <w:pStyle w:val="15"/>
        <w:tabs>
          <w:tab w:val="left" w:pos="993"/>
        </w:tabs>
        <w:spacing w:line="360" w:lineRule="auto"/>
        <w:ind w:left="567"/>
        <w:outlineLvl w:val="9"/>
        <w:rPr>
          <w:sz w:val="30"/>
          <w:szCs w:val="30"/>
        </w:rPr>
      </w:pPr>
    </w:p>
    <w:p w:rsidR="00F45E04" w:rsidRDefault="00F45E04" w:rsidP="0004607A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2" w:name="_Toc498772157"/>
      <w:bookmarkStart w:id="3" w:name="_Toc499546695"/>
      <w:r w:rsidRPr="0004607A">
        <w:rPr>
          <w:rFonts w:eastAsia="Calibri"/>
          <w:caps/>
          <w:sz w:val="30"/>
          <w:szCs w:val="30"/>
        </w:rPr>
        <w:t>М</w:t>
      </w:r>
      <w:r w:rsidR="0004607A" w:rsidRPr="0004607A">
        <w:rPr>
          <w:rFonts w:eastAsia="Calibri"/>
          <w:sz w:val="30"/>
          <w:szCs w:val="30"/>
        </w:rPr>
        <w:t>еню пользователя</w:t>
      </w:r>
      <w:bookmarkEnd w:id="2"/>
      <w:bookmarkEnd w:id="3"/>
    </w:p>
    <w:p w:rsidR="0004607A" w:rsidRPr="0004607A" w:rsidRDefault="0004607A" w:rsidP="0004607A"/>
    <w:p w:rsidR="00F45E04" w:rsidRPr="004235FA" w:rsidRDefault="00F45E04" w:rsidP="0004607A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Меню пользователя состоит из следующих пунктов:</w:t>
      </w:r>
    </w:p>
    <w:p w:rsidR="00F45E04" w:rsidRPr="004235FA" w:rsidRDefault="00F45E04" w:rsidP="0004607A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Новая заявка</w:t>
      </w:r>
      <w:r w:rsidR="00835F79">
        <w:rPr>
          <w:sz w:val="30"/>
          <w:szCs w:val="30"/>
        </w:rPr>
        <w:t>: с</w:t>
      </w:r>
      <w:r w:rsidRPr="004235FA">
        <w:rPr>
          <w:sz w:val="30"/>
          <w:szCs w:val="30"/>
        </w:rPr>
        <w:t>оздание заявки на обслуживание</w:t>
      </w:r>
      <w:r>
        <w:rPr>
          <w:sz w:val="30"/>
          <w:szCs w:val="30"/>
        </w:rPr>
        <w:t>;</w:t>
      </w:r>
    </w:p>
    <w:p w:rsidR="00F45E04" w:rsidRPr="004235FA" w:rsidRDefault="00F45E04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Мои заявки</w:t>
      </w:r>
      <w:bookmarkStart w:id="4" w:name="OLE_LINK13"/>
      <w:r w:rsidR="00835F79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просмотр списка и состояния созданных пользователем заявок</w:t>
      </w:r>
      <w:bookmarkEnd w:id="4"/>
      <w:r>
        <w:rPr>
          <w:sz w:val="30"/>
          <w:szCs w:val="30"/>
        </w:rPr>
        <w:t>;</w:t>
      </w:r>
    </w:p>
    <w:p w:rsidR="00F45E04" w:rsidRPr="004235FA" w:rsidRDefault="00F45E04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Заявки компании</w:t>
      </w:r>
      <w:r w:rsidR="00835F79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просмотр списка и состояния заявок, созданных всеми сотрудниками</w:t>
      </w:r>
      <w:r>
        <w:rPr>
          <w:sz w:val="30"/>
          <w:szCs w:val="30"/>
        </w:rPr>
        <w:t>;</w:t>
      </w:r>
    </w:p>
    <w:p w:rsidR="00F45E04" w:rsidRPr="004235FA" w:rsidRDefault="00F45E04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Поиск</w:t>
      </w:r>
      <w:r w:rsidR="00835F79">
        <w:rPr>
          <w:b/>
          <w:sz w:val="30"/>
          <w:szCs w:val="30"/>
        </w:rPr>
        <w:t xml:space="preserve">: </w:t>
      </w:r>
      <w:r w:rsidRPr="004235FA">
        <w:rPr>
          <w:sz w:val="30"/>
          <w:szCs w:val="30"/>
        </w:rPr>
        <w:t>выводит форму поиска</w:t>
      </w:r>
      <w:r>
        <w:rPr>
          <w:sz w:val="30"/>
          <w:szCs w:val="30"/>
        </w:rPr>
        <w:t>;</w:t>
      </w:r>
    </w:p>
    <w:p w:rsidR="00F45E04" w:rsidRPr="004235FA" w:rsidRDefault="00F45E04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FAQ</w:t>
      </w:r>
      <w:r w:rsidR="00835F79">
        <w:rPr>
          <w:b/>
          <w:sz w:val="30"/>
          <w:szCs w:val="30"/>
        </w:rPr>
        <w:t xml:space="preserve">: </w:t>
      </w:r>
      <w:r w:rsidRPr="004235FA">
        <w:rPr>
          <w:sz w:val="30"/>
          <w:szCs w:val="30"/>
        </w:rPr>
        <w:t>база знаний КСУИРИИ</w:t>
      </w:r>
      <w:r>
        <w:rPr>
          <w:sz w:val="30"/>
          <w:szCs w:val="30"/>
        </w:rPr>
        <w:t>;</w:t>
      </w:r>
    </w:p>
    <w:p w:rsidR="00F45E04" w:rsidRPr="004235FA" w:rsidRDefault="00F45E04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Вход в панель управления</w:t>
      </w:r>
      <w:r w:rsidR="00835F79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вход в систему для администраторов услуг</w:t>
      </w:r>
      <w:r>
        <w:rPr>
          <w:sz w:val="30"/>
          <w:szCs w:val="30"/>
        </w:rPr>
        <w:t>;</w:t>
      </w:r>
    </w:p>
    <w:p w:rsidR="00F45E04" w:rsidRPr="004235FA" w:rsidRDefault="00F45E04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Настройки</w:t>
      </w:r>
      <w:r w:rsidR="00835F79">
        <w:rPr>
          <w:b/>
          <w:sz w:val="30"/>
          <w:szCs w:val="30"/>
        </w:rPr>
        <w:t xml:space="preserve">: </w:t>
      </w:r>
      <w:r w:rsidRPr="004235FA">
        <w:rPr>
          <w:sz w:val="30"/>
          <w:szCs w:val="30"/>
        </w:rPr>
        <w:t>форма изменения типовых настроек интерфейса</w:t>
      </w:r>
      <w:r>
        <w:rPr>
          <w:sz w:val="30"/>
          <w:szCs w:val="30"/>
        </w:rPr>
        <w:t>;</w:t>
      </w:r>
    </w:p>
    <w:p w:rsidR="00F45E04" w:rsidRPr="004235FA" w:rsidRDefault="00835F79" w:rsidP="00835F79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proofErr w:type="spellStart"/>
      <w:r>
        <w:rPr>
          <w:b/>
          <w:sz w:val="30"/>
          <w:szCs w:val="30"/>
        </w:rPr>
        <w:t>Logout</w:t>
      </w:r>
      <w:proofErr w:type="spellEnd"/>
      <w:r>
        <w:rPr>
          <w:b/>
          <w:sz w:val="30"/>
          <w:szCs w:val="30"/>
        </w:rPr>
        <w:t xml:space="preserve">: </w:t>
      </w:r>
      <w:r w:rsidR="00F45E04" w:rsidRPr="004235FA">
        <w:rPr>
          <w:sz w:val="30"/>
          <w:szCs w:val="30"/>
        </w:rPr>
        <w:t>кнопка выхода из системы</w:t>
      </w:r>
      <w:r w:rsidR="00F45E04">
        <w:rPr>
          <w:sz w:val="30"/>
          <w:szCs w:val="30"/>
        </w:rPr>
        <w:t>.</w:t>
      </w:r>
    </w:p>
    <w:p w:rsidR="00F45E04" w:rsidRDefault="00F45E04" w:rsidP="0004607A">
      <w:pPr>
        <w:spacing w:line="360" w:lineRule="auto"/>
        <w:jc w:val="center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962275" cy="390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C7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400300" cy="4256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Default="00F45E04" w:rsidP="0004607A">
      <w:pPr>
        <w:spacing w:line="360" w:lineRule="auto"/>
        <w:rPr>
          <w:b/>
          <w:szCs w:val="24"/>
        </w:rPr>
      </w:pPr>
    </w:p>
    <w:p w:rsidR="00F45E04" w:rsidRDefault="00F45E04" w:rsidP="00835F79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sz w:val="30"/>
          <w:szCs w:val="30"/>
        </w:rPr>
      </w:pPr>
      <w:bookmarkStart w:id="5" w:name="_Toc498772158"/>
      <w:bookmarkStart w:id="6" w:name="_Toc499546696"/>
      <w:bookmarkStart w:id="7" w:name="OLE_LINK34"/>
      <w:r w:rsidRPr="00835F79">
        <w:rPr>
          <w:rFonts w:eastAsia="Calibri"/>
          <w:caps/>
          <w:sz w:val="30"/>
          <w:szCs w:val="30"/>
        </w:rPr>
        <w:lastRenderedPageBreak/>
        <w:t>С</w:t>
      </w:r>
      <w:r w:rsidR="00835F79" w:rsidRPr="00835F79">
        <w:rPr>
          <w:rFonts w:eastAsia="Calibri"/>
          <w:sz w:val="30"/>
          <w:szCs w:val="30"/>
        </w:rPr>
        <w:t>оздание заявки</w:t>
      </w:r>
      <w:bookmarkEnd w:id="5"/>
      <w:bookmarkEnd w:id="6"/>
    </w:p>
    <w:p w:rsidR="00835F79" w:rsidRPr="00835F79" w:rsidRDefault="00835F79" w:rsidP="00835F79">
      <w:pPr>
        <w:rPr>
          <w:sz w:val="30"/>
          <w:szCs w:val="30"/>
        </w:rPr>
      </w:pPr>
    </w:p>
    <w:bookmarkEnd w:id="7"/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Для создания заявки необходимо: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bookmarkStart w:id="8" w:name="OLE_LINK14"/>
      <w:r w:rsidRPr="004235FA">
        <w:rPr>
          <w:b/>
          <w:sz w:val="30"/>
          <w:szCs w:val="30"/>
        </w:rPr>
        <w:t>Шаг</w:t>
      </w:r>
      <w:proofErr w:type="gramStart"/>
      <w:r w:rsidRPr="004235FA">
        <w:rPr>
          <w:b/>
          <w:sz w:val="30"/>
          <w:szCs w:val="30"/>
        </w:rPr>
        <w:t>1</w:t>
      </w:r>
      <w:proofErr w:type="gramEnd"/>
      <w:r w:rsidRPr="004235FA">
        <w:rPr>
          <w:b/>
          <w:sz w:val="30"/>
          <w:szCs w:val="30"/>
        </w:rPr>
        <w:t>.</w:t>
      </w:r>
      <w:r w:rsidRPr="004235FA">
        <w:rPr>
          <w:sz w:val="30"/>
          <w:szCs w:val="30"/>
        </w:rPr>
        <w:t xml:space="preserve"> Выбрать пункт пользовательского меню «Новая заявка». </w:t>
      </w:r>
    </w:p>
    <w:bookmarkEnd w:id="8"/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1466850" cy="5810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Шаг</w:t>
      </w:r>
      <w:proofErr w:type="gramStart"/>
      <w:r w:rsidRPr="004235FA">
        <w:rPr>
          <w:b/>
          <w:sz w:val="30"/>
          <w:szCs w:val="30"/>
        </w:rPr>
        <w:t>2</w:t>
      </w:r>
      <w:proofErr w:type="gramEnd"/>
      <w:r w:rsidRPr="004235FA">
        <w:rPr>
          <w:b/>
          <w:sz w:val="30"/>
          <w:szCs w:val="30"/>
        </w:rPr>
        <w:t>.</w:t>
      </w:r>
      <w:r w:rsidR="00232C64">
        <w:rPr>
          <w:sz w:val="30"/>
          <w:szCs w:val="30"/>
        </w:rPr>
        <w:t xml:space="preserve"> Выбрать в лево</w:t>
      </w:r>
      <w:r w:rsidRPr="004235FA">
        <w:rPr>
          <w:sz w:val="30"/>
          <w:szCs w:val="30"/>
        </w:rPr>
        <w:t xml:space="preserve">й части экрана необходимый шаблон. 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2457450" cy="17049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/>
                    <a:srcRect b="58372"/>
                    <a:stretch/>
                  </pic:blipFill>
                  <pic:spPr bwMode="auto">
                    <a:xfrm>
                      <a:off x="0" y="0"/>
                      <a:ext cx="245745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Шаг3.</w:t>
      </w:r>
      <w:r w:rsidRPr="004235FA">
        <w:rPr>
          <w:sz w:val="30"/>
          <w:szCs w:val="30"/>
        </w:rPr>
        <w:t xml:space="preserve"> Описать задачу в поле «Текст».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4381500" cy="1905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Default="00F45E04" w:rsidP="0004607A">
      <w:pPr>
        <w:spacing w:line="360" w:lineRule="auto"/>
        <w:jc w:val="left"/>
        <w:rPr>
          <w:b/>
          <w:sz w:val="30"/>
          <w:szCs w:val="30"/>
        </w:rPr>
      </w:pP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Шаг4.</w:t>
      </w:r>
      <w:r w:rsidRPr="004235FA">
        <w:rPr>
          <w:sz w:val="30"/>
          <w:szCs w:val="30"/>
        </w:rPr>
        <w:t xml:space="preserve"> (при необходимости) Приложить фай</w:t>
      </w:r>
      <w:proofErr w:type="gramStart"/>
      <w:r w:rsidRPr="004235FA">
        <w:rPr>
          <w:sz w:val="30"/>
          <w:szCs w:val="30"/>
        </w:rPr>
        <w:t>л(</w:t>
      </w:r>
      <w:proofErr w:type="spellStart"/>
      <w:proofErr w:type="gramEnd"/>
      <w:r w:rsidRPr="004235FA">
        <w:rPr>
          <w:sz w:val="30"/>
          <w:szCs w:val="30"/>
        </w:rPr>
        <w:t>ы</w:t>
      </w:r>
      <w:proofErr w:type="spellEnd"/>
      <w:r w:rsidRPr="004235FA">
        <w:rPr>
          <w:sz w:val="30"/>
          <w:szCs w:val="30"/>
        </w:rPr>
        <w:t>), необходимые для выполнения задачи.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3962400" cy="285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Шаг5.</w:t>
      </w:r>
      <w:r w:rsidRPr="004235FA">
        <w:rPr>
          <w:sz w:val="30"/>
          <w:szCs w:val="30"/>
        </w:rPr>
        <w:t xml:space="preserve"> (при необходимости) Указа</w:t>
      </w:r>
      <w:r>
        <w:rPr>
          <w:sz w:val="30"/>
          <w:szCs w:val="30"/>
        </w:rPr>
        <w:t>ть приоритет выполнения задачи.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2533650" cy="2673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252" cy="2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Шаг</w:t>
      </w:r>
      <w:proofErr w:type="gramStart"/>
      <w:r w:rsidRPr="004235FA">
        <w:rPr>
          <w:b/>
          <w:sz w:val="30"/>
          <w:szCs w:val="30"/>
        </w:rPr>
        <w:t>6</w:t>
      </w:r>
      <w:proofErr w:type="gramEnd"/>
      <w:r w:rsidRPr="004235FA">
        <w:rPr>
          <w:b/>
          <w:sz w:val="30"/>
          <w:szCs w:val="30"/>
        </w:rPr>
        <w:t>.</w:t>
      </w:r>
      <w:r w:rsidRPr="004235FA">
        <w:rPr>
          <w:sz w:val="30"/>
          <w:szCs w:val="30"/>
        </w:rPr>
        <w:t xml:space="preserve"> После заполнения оставшихся полей нажмите кнопку «Отправить».</w:t>
      </w:r>
    </w:p>
    <w:p w:rsidR="00F45E04" w:rsidRDefault="00F45E04" w:rsidP="00835F79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sz w:val="30"/>
          <w:szCs w:val="30"/>
        </w:rPr>
      </w:pPr>
      <w:bookmarkStart w:id="9" w:name="_Toc498772159"/>
      <w:bookmarkStart w:id="10" w:name="_Toc499546697"/>
      <w:r w:rsidRPr="00835F79">
        <w:rPr>
          <w:rFonts w:eastAsia="Calibri"/>
          <w:caps/>
          <w:sz w:val="30"/>
          <w:szCs w:val="30"/>
        </w:rPr>
        <w:lastRenderedPageBreak/>
        <w:t>Р</w:t>
      </w:r>
      <w:r w:rsidR="00835F79" w:rsidRPr="00835F79">
        <w:rPr>
          <w:rFonts w:eastAsia="Calibri"/>
          <w:sz w:val="30"/>
          <w:szCs w:val="30"/>
        </w:rPr>
        <w:t>абота со списком заявок</w:t>
      </w:r>
      <w:bookmarkEnd w:id="9"/>
      <w:bookmarkEnd w:id="10"/>
    </w:p>
    <w:p w:rsidR="00835F79" w:rsidRPr="00835F79" w:rsidRDefault="00835F79" w:rsidP="00835F79">
      <w:pPr>
        <w:rPr>
          <w:sz w:val="30"/>
          <w:szCs w:val="30"/>
        </w:rPr>
      </w:pP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Для просмотра перечня своих заявок используйте пункт меню «Мои заявки»</w:t>
      </w:r>
      <w:r>
        <w:rPr>
          <w:sz w:val="30"/>
          <w:szCs w:val="30"/>
        </w:rPr>
        <w:t>.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2036667" cy="40943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192" cy="4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При нажатии на данный пункт меню Система выводит список заявок. В верхней части списка заявок имеются быстрые фильтры, позволяющие получить список только открытых, только закрытых заявок или вывести полный список.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2683493" cy="53226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457" cy="53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>
        <w:rPr>
          <w:sz w:val="30"/>
          <w:szCs w:val="30"/>
        </w:rPr>
        <w:t>Список заявок содержит 4 колон</w:t>
      </w:r>
      <w:r w:rsidRPr="004235FA">
        <w:rPr>
          <w:sz w:val="30"/>
          <w:szCs w:val="30"/>
        </w:rPr>
        <w:t>ки: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№ заявки</w:t>
      </w:r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регистрационный номер заявки в системе</w:t>
      </w:r>
      <w:r>
        <w:rPr>
          <w:sz w:val="30"/>
          <w:szCs w:val="30"/>
        </w:rPr>
        <w:t>;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Возраст</w:t>
      </w:r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количество времени, прошедш</w:t>
      </w:r>
      <w:r>
        <w:rPr>
          <w:sz w:val="30"/>
          <w:szCs w:val="30"/>
        </w:rPr>
        <w:t>ее с момента регистрации заявки;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Заголовок</w:t>
      </w:r>
      <w:r w:rsidR="00F738C4">
        <w:rPr>
          <w:sz w:val="30"/>
          <w:szCs w:val="30"/>
        </w:rPr>
        <w:t xml:space="preserve">: </w:t>
      </w:r>
      <w:r>
        <w:rPr>
          <w:sz w:val="30"/>
          <w:szCs w:val="30"/>
        </w:rPr>
        <w:t>краткое описание сути заявки;</w:t>
      </w:r>
    </w:p>
    <w:p w:rsidR="00F45E04" w:rsidRPr="004235FA" w:rsidRDefault="00835F79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D842D0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1542415</wp:posOffset>
            </wp:positionH>
            <wp:positionV relativeFrom="paragraph">
              <wp:posOffset>743585</wp:posOffset>
            </wp:positionV>
            <wp:extent cx="3782060" cy="805180"/>
            <wp:effectExtent l="0" t="0" r="0" b="0"/>
            <wp:wrapTopAndBottom/>
            <wp:docPr id="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80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45E04" w:rsidRPr="004235FA">
        <w:rPr>
          <w:b/>
          <w:sz w:val="30"/>
          <w:szCs w:val="30"/>
        </w:rPr>
        <w:t>Состояние</w:t>
      </w:r>
      <w:r w:rsidR="00F738C4">
        <w:rPr>
          <w:b/>
          <w:sz w:val="30"/>
          <w:szCs w:val="30"/>
        </w:rPr>
        <w:t xml:space="preserve">: </w:t>
      </w:r>
      <w:r w:rsidR="00F45E04" w:rsidRPr="004235FA">
        <w:rPr>
          <w:sz w:val="30"/>
          <w:szCs w:val="30"/>
        </w:rPr>
        <w:t>показывает текущий статус заявки (новая, открытая, закрытая и т.д.)</w:t>
      </w:r>
      <w:r w:rsidR="00F45E04">
        <w:rPr>
          <w:sz w:val="30"/>
          <w:szCs w:val="30"/>
        </w:rPr>
        <w:t>.</w:t>
      </w:r>
    </w:p>
    <w:p w:rsidR="00F45E04" w:rsidRDefault="00F45E04" w:rsidP="0004607A">
      <w:pPr>
        <w:pStyle w:val="1"/>
        <w:keepLines/>
        <w:widowControl/>
        <w:spacing w:before="0" w:after="0" w:line="360" w:lineRule="auto"/>
        <w:jc w:val="left"/>
        <w:rPr>
          <w:bCs/>
          <w:sz w:val="30"/>
          <w:szCs w:val="30"/>
        </w:rPr>
      </w:pPr>
    </w:p>
    <w:p w:rsidR="00835F79" w:rsidRDefault="00835F79">
      <w:pPr>
        <w:jc w:val="left"/>
        <w:rPr>
          <w:b/>
          <w:bCs/>
          <w:sz w:val="30"/>
          <w:szCs w:val="30"/>
        </w:rPr>
      </w:pPr>
      <w:bookmarkStart w:id="11" w:name="_Toc498772160"/>
      <w:r>
        <w:rPr>
          <w:bCs/>
          <w:sz w:val="30"/>
          <w:szCs w:val="30"/>
        </w:rPr>
        <w:br w:type="page"/>
      </w:r>
    </w:p>
    <w:p w:rsidR="00F45E04" w:rsidRPr="00835F79" w:rsidRDefault="00F45E04" w:rsidP="00835F79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12" w:name="_Toc499546698"/>
      <w:r w:rsidRPr="00835F79">
        <w:rPr>
          <w:rFonts w:eastAsia="Calibri"/>
          <w:caps/>
          <w:sz w:val="30"/>
          <w:szCs w:val="30"/>
        </w:rPr>
        <w:lastRenderedPageBreak/>
        <w:t>Р</w:t>
      </w:r>
      <w:r w:rsidR="00835F79" w:rsidRPr="00835F79">
        <w:rPr>
          <w:rFonts w:eastAsia="Calibri"/>
          <w:sz w:val="30"/>
          <w:szCs w:val="30"/>
        </w:rPr>
        <w:t>абота с заявкой</w:t>
      </w:r>
      <w:bookmarkEnd w:id="11"/>
      <w:bookmarkEnd w:id="12"/>
    </w:p>
    <w:p w:rsidR="00F45E04" w:rsidRPr="00835F79" w:rsidRDefault="00F45E04" w:rsidP="0004607A">
      <w:pPr>
        <w:autoSpaceDE w:val="0"/>
        <w:autoSpaceDN w:val="0"/>
        <w:adjustRightInd w:val="0"/>
        <w:spacing w:line="360" w:lineRule="auto"/>
        <w:rPr>
          <w:sz w:val="30"/>
          <w:szCs w:val="30"/>
        </w:rPr>
      </w:pP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Для работы с одной выбранной заявкой нужно выбрать её в списке. Также на страницу с детализацией для заявки Вы перейдете, если нажмете на ссылку «Ссылка на заявку», в одном из почтовых уведомлений, автоматически рассылаемых системой.</w:t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После выбора заявки в списке заявок появляется страница детализации заявки.</w:t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Верхняя правая зона содержит основные атрибуты заявки:</w:t>
      </w:r>
    </w:p>
    <w:p w:rsidR="00F45E04" w:rsidRPr="004235FA" w:rsidRDefault="00F45E04" w:rsidP="0004607A">
      <w:pPr>
        <w:pStyle w:val="15"/>
        <w:tabs>
          <w:tab w:val="left" w:pos="993"/>
        </w:tabs>
        <w:spacing w:line="360" w:lineRule="auto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1254125</wp:posOffset>
            </wp:positionH>
            <wp:positionV relativeFrom="paragraph">
              <wp:posOffset>827064</wp:posOffset>
            </wp:positionV>
            <wp:extent cx="3835400" cy="703580"/>
            <wp:effectExtent l="19050" t="0" r="0" b="0"/>
            <wp:wrapTopAndBottom/>
            <wp:docPr id="1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70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235FA">
        <w:rPr>
          <w:sz w:val="30"/>
          <w:szCs w:val="30"/>
        </w:rPr>
        <w:t>время, прошедшее с этого момента, тип заявки, её состояние, приоритет, владельца (специалиста работающего с заявкой).</w:t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before="240"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Ниже располагается последний ответ вашей переписки.</w:t>
      </w:r>
    </w:p>
    <w:p w:rsidR="00F45E04" w:rsidRPr="004235FA" w:rsidRDefault="00F45E04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F738C4">
        <w:rPr>
          <w:b/>
          <w:sz w:val="30"/>
          <w:szCs w:val="30"/>
        </w:rPr>
        <w:t>Важно:</w:t>
      </w:r>
      <w:r w:rsidRPr="004235FA">
        <w:rPr>
          <w:sz w:val="30"/>
          <w:szCs w:val="30"/>
        </w:rPr>
        <w:t xml:space="preserve"> По умолчанию система показывает текст самого последнего сообщения. Для того чтобы увидеть те</w:t>
      </w:r>
      <w:proofErr w:type="gramStart"/>
      <w:r w:rsidRPr="004235FA">
        <w:rPr>
          <w:sz w:val="30"/>
          <w:szCs w:val="30"/>
        </w:rPr>
        <w:t>кст др</w:t>
      </w:r>
      <w:proofErr w:type="gramEnd"/>
      <w:r w:rsidRPr="004235FA">
        <w:rPr>
          <w:sz w:val="30"/>
          <w:szCs w:val="30"/>
        </w:rPr>
        <w:t>угих сообщений, Вам необходимо нажать на ссылки в строках, содержащих заголовки сообщений.</w:t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before="240"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2511425</wp:posOffset>
            </wp:positionH>
            <wp:positionV relativeFrom="paragraph">
              <wp:posOffset>858520</wp:posOffset>
            </wp:positionV>
            <wp:extent cx="1489075" cy="463550"/>
            <wp:effectExtent l="0" t="0" r="0" b="0"/>
            <wp:wrapTopAndBottom/>
            <wp:docPr id="1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5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235FA">
        <w:rPr>
          <w:sz w:val="30"/>
          <w:szCs w:val="30"/>
        </w:rPr>
        <w:t>Для написания ответа или закрытия заявки нажмите на кнопку «Ответить» расположенную внизу страницы.</w:t>
      </w:r>
    </w:p>
    <w:p w:rsidR="00F45E04" w:rsidRPr="004235FA" w:rsidRDefault="00835F79" w:rsidP="00835F79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1787563</wp:posOffset>
            </wp:positionH>
            <wp:positionV relativeFrom="paragraph">
              <wp:posOffset>1222972</wp:posOffset>
            </wp:positionV>
            <wp:extent cx="2827655" cy="84582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84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45E04" w:rsidRPr="004235FA">
        <w:rPr>
          <w:sz w:val="30"/>
          <w:szCs w:val="30"/>
        </w:rPr>
        <w:t>В поле формы напишите ответ, при необходимости прикрепите файл и установите следующее состояние заявки.</w:t>
      </w:r>
    </w:p>
    <w:p w:rsidR="00F45E04" w:rsidRPr="004235FA" w:rsidRDefault="00F45E04" w:rsidP="00835F79">
      <w:pPr>
        <w:pStyle w:val="15"/>
        <w:numPr>
          <w:ilvl w:val="1"/>
          <w:numId w:val="6"/>
        </w:numPr>
        <w:tabs>
          <w:tab w:val="left" w:pos="993"/>
        </w:tabs>
        <w:spacing w:before="240" w:line="360" w:lineRule="auto"/>
        <w:ind w:left="0" w:firstLine="567"/>
        <w:outlineLvl w:val="9"/>
        <w:rPr>
          <w:b/>
          <w:sz w:val="30"/>
          <w:szCs w:val="30"/>
        </w:rPr>
      </w:pPr>
      <w:r w:rsidRPr="004235FA">
        <w:rPr>
          <w:b/>
          <w:sz w:val="30"/>
          <w:szCs w:val="30"/>
        </w:rPr>
        <w:lastRenderedPageBreak/>
        <w:t>Возможны следующие состояние заявки: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proofErr w:type="gramStart"/>
      <w:r w:rsidRPr="004235FA">
        <w:rPr>
          <w:b/>
          <w:sz w:val="30"/>
          <w:szCs w:val="30"/>
        </w:rPr>
        <w:t>Открытый</w:t>
      </w:r>
      <w:proofErr w:type="gramEnd"/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работа над заявкой продолжается</w:t>
      </w:r>
      <w:r>
        <w:rPr>
          <w:sz w:val="30"/>
          <w:szCs w:val="30"/>
        </w:rPr>
        <w:t xml:space="preserve">; 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Закрыт неуспешно</w:t>
      </w:r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заявка закрывается, но вопрос не решен</w:t>
      </w:r>
      <w:r>
        <w:rPr>
          <w:sz w:val="30"/>
          <w:szCs w:val="30"/>
        </w:rPr>
        <w:t>;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Закрыт успешно</w:t>
      </w:r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з</w:t>
      </w:r>
      <w:r w:rsidR="00232C64">
        <w:rPr>
          <w:sz w:val="30"/>
          <w:szCs w:val="30"/>
        </w:rPr>
        <w:t>аявка закрывается, вопрос решен.</w:t>
      </w:r>
    </w:p>
    <w:p w:rsidR="00F45E04" w:rsidRDefault="00F45E0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Для отправки ответа нажмите соответствующую кнопку.</w:t>
      </w:r>
    </w:p>
    <w:p w:rsidR="00F738C4" w:rsidRPr="004235FA" w:rsidRDefault="00F738C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</w:p>
    <w:p w:rsidR="00F45E04" w:rsidRDefault="00F45E04" w:rsidP="00F738C4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sz w:val="30"/>
          <w:szCs w:val="30"/>
        </w:rPr>
      </w:pPr>
      <w:bookmarkStart w:id="13" w:name="_Toc498772161"/>
      <w:bookmarkStart w:id="14" w:name="_Toc499546699"/>
      <w:r w:rsidRPr="00F738C4">
        <w:rPr>
          <w:rFonts w:eastAsia="Calibri"/>
          <w:caps/>
          <w:sz w:val="30"/>
          <w:szCs w:val="30"/>
        </w:rPr>
        <w:t>П</w:t>
      </w:r>
      <w:r w:rsidR="00F738C4" w:rsidRPr="00F738C4">
        <w:rPr>
          <w:rFonts w:eastAsia="Calibri"/>
          <w:sz w:val="30"/>
          <w:szCs w:val="30"/>
        </w:rPr>
        <w:t>оиск заявок</w:t>
      </w:r>
      <w:bookmarkEnd w:id="13"/>
      <w:bookmarkEnd w:id="14"/>
    </w:p>
    <w:p w:rsidR="00F738C4" w:rsidRPr="00F738C4" w:rsidRDefault="00F738C4" w:rsidP="00F738C4">
      <w:pPr>
        <w:rPr>
          <w:sz w:val="30"/>
          <w:szCs w:val="30"/>
        </w:rPr>
      </w:pPr>
    </w:p>
    <w:p w:rsidR="00F45E04" w:rsidRPr="004235FA" w:rsidRDefault="00F45E0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 xml:space="preserve">Найти </w:t>
      </w:r>
      <w:r w:rsidR="00F738C4">
        <w:rPr>
          <w:sz w:val="30"/>
          <w:szCs w:val="30"/>
        </w:rPr>
        <w:t>необходимую</w:t>
      </w:r>
      <w:r w:rsidRPr="004235FA">
        <w:rPr>
          <w:sz w:val="30"/>
          <w:szCs w:val="30"/>
        </w:rPr>
        <w:t xml:space="preserve"> заявку можно воспользовавшись соответствующим пунктом меню системы. В </w:t>
      </w:r>
      <w:proofErr w:type="gramStart"/>
      <w:r w:rsidRPr="004235FA">
        <w:rPr>
          <w:sz w:val="30"/>
          <w:szCs w:val="30"/>
        </w:rPr>
        <w:t>качестве</w:t>
      </w:r>
      <w:proofErr w:type="gramEnd"/>
      <w:r w:rsidRPr="004235FA">
        <w:rPr>
          <w:sz w:val="30"/>
          <w:szCs w:val="30"/>
        </w:rPr>
        <w:t xml:space="preserve"> критерия поиска можно указать значение одного или нескольких полей</w:t>
      </w:r>
      <w:r>
        <w:rPr>
          <w:sz w:val="30"/>
          <w:szCs w:val="30"/>
        </w:rPr>
        <w:t xml:space="preserve"> </w:t>
      </w:r>
      <w:r w:rsidRPr="004235FA">
        <w:rPr>
          <w:sz w:val="30"/>
          <w:szCs w:val="30"/>
        </w:rPr>
        <w:t xml:space="preserve">заявки. </w:t>
      </w:r>
    </w:p>
    <w:p w:rsidR="00F45E04" w:rsidRDefault="00F45E04" w:rsidP="00F738C4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3424360" cy="2162175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460" cy="216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8C4" w:rsidRPr="004235FA" w:rsidRDefault="00F738C4" w:rsidP="00F738C4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</w:p>
    <w:p w:rsidR="00F45E04" w:rsidRDefault="00F45E04" w:rsidP="00F738C4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15" w:name="_Toc498772162"/>
      <w:bookmarkStart w:id="16" w:name="_Toc499546700"/>
      <w:r w:rsidRPr="00F738C4">
        <w:rPr>
          <w:rFonts w:eastAsia="Calibri"/>
          <w:caps/>
          <w:sz w:val="30"/>
          <w:szCs w:val="30"/>
        </w:rPr>
        <w:t>Б</w:t>
      </w:r>
      <w:r w:rsidR="00F738C4" w:rsidRPr="00F738C4">
        <w:rPr>
          <w:rFonts w:eastAsia="Calibri"/>
          <w:sz w:val="30"/>
          <w:szCs w:val="30"/>
        </w:rPr>
        <w:t xml:space="preserve">аза знаний </w:t>
      </w:r>
      <w:r w:rsidRPr="00F738C4">
        <w:rPr>
          <w:rFonts w:eastAsia="Calibri"/>
          <w:caps/>
          <w:sz w:val="30"/>
          <w:szCs w:val="30"/>
        </w:rPr>
        <w:t>(FAQ)</w:t>
      </w:r>
      <w:bookmarkEnd w:id="15"/>
      <w:bookmarkEnd w:id="16"/>
      <w:r w:rsidRPr="00F738C4">
        <w:rPr>
          <w:rFonts w:eastAsia="Calibri"/>
          <w:caps/>
          <w:sz w:val="30"/>
          <w:szCs w:val="30"/>
        </w:rPr>
        <w:t xml:space="preserve"> </w:t>
      </w:r>
    </w:p>
    <w:p w:rsidR="00F738C4" w:rsidRPr="00F738C4" w:rsidRDefault="00F738C4" w:rsidP="00F738C4">
      <w:pPr>
        <w:spacing w:line="360" w:lineRule="auto"/>
        <w:rPr>
          <w:sz w:val="30"/>
          <w:szCs w:val="30"/>
        </w:rPr>
      </w:pPr>
    </w:p>
    <w:p w:rsidR="00F45E04" w:rsidRPr="004235FA" w:rsidRDefault="00F45E0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База знаний, предназначена для накопления типовых решений и поиска по ним. Решения в Базе знаний хранятся в виде статей. Статьи сгруппированы по категориям. Каждая статья содержит следующие атрибуты: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Заголовок</w:t>
      </w:r>
      <w:r w:rsidR="00F738C4">
        <w:rPr>
          <w:sz w:val="30"/>
          <w:szCs w:val="30"/>
        </w:rPr>
        <w:t>: показывается в списках;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Категория</w:t>
      </w:r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для группировки статей по тематике</w:t>
      </w:r>
      <w:r w:rsidR="00F738C4">
        <w:rPr>
          <w:sz w:val="30"/>
          <w:szCs w:val="30"/>
        </w:rPr>
        <w:t>;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t>Проблема</w:t>
      </w:r>
      <w:r w:rsidR="00F738C4">
        <w:rPr>
          <w:sz w:val="30"/>
          <w:szCs w:val="30"/>
        </w:rPr>
        <w:t xml:space="preserve">: </w:t>
      </w:r>
      <w:r w:rsidRPr="004235FA">
        <w:rPr>
          <w:sz w:val="30"/>
          <w:szCs w:val="30"/>
        </w:rPr>
        <w:t>краткая формулировка проблемы</w:t>
      </w:r>
      <w:r w:rsidR="00F738C4">
        <w:rPr>
          <w:sz w:val="30"/>
          <w:szCs w:val="30"/>
        </w:rPr>
        <w:t>;</w:t>
      </w:r>
    </w:p>
    <w:p w:rsidR="00F45E04" w:rsidRPr="004235FA" w:rsidRDefault="00F45E04" w:rsidP="00F738C4">
      <w:pPr>
        <w:pStyle w:val="15"/>
        <w:numPr>
          <w:ilvl w:val="0"/>
          <w:numId w:val="7"/>
        </w:numPr>
        <w:tabs>
          <w:tab w:val="center" w:pos="-7910"/>
          <w:tab w:val="left" w:pos="0"/>
          <w:tab w:val="right" w:pos="851"/>
        </w:tabs>
        <w:spacing w:line="360" w:lineRule="auto"/>
        <w:ind w:left="0" w:firstLine="567"/>
        <w:outlineLvl w:val="9"/>
        <w:rPr>
          <w:sz w:val="30"/>
          <w:szCs w:val="30"/>
        </w:rPr>
      </w:pPr>
      <w:r w:rsidRPr="004235FA">
        <w:rPr>
          <w:b/>
          <w:sz w:val="30"/>
          <w:szCs w:val="30"/>
        </w:rPr>
        <w:lastRenderedPageBreak/>
        <w:t>Решение</w:t>
      </w:r>
      <w:r w:rsidRPr="004235FA">
        <w:rPr>
          <w:sz w:val="30"/>
          <w:szCs w:val="30"/>
        </w:rPr>
        <w:t xml:space="preserve"> – описание решения проблемы.</w:t>
      </w:r>
    </w:p>
    <w:p w:rsidR="00F45E04" w:rsidRPr="004235FA" w:rsidRDefault="00F45E0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 xml:space="preserve">Для доступа к Базе знаний используйте основное меню системы. </w:t>
      </w:r>
    </w:p>
    <w:p w:rsidR="00F45E04" w:rsidRPr="004235FA" w:rsidRDefault="00F45E04" w:rsidP="0004607A">
      <w:pPr>
        <w:pStyle w:val="15"/>
        <w:tabs>
          <w:tab w:val="left" w:pos="993"/>
        </w:tabs>
        <w:spacing w:line="360" w:lineRule="auto"/>
        <w:outlineLvl w:val="9"/>
        <w:rPr>
          <w:sz w:val="30"/>
          <w:szCs w:val="30"/>
        </w:rPr>
      </w:pPr>
    </w:p>
    <w:p w:rsidR="00F45E04" w:rsidRPr="00F738C4" w:rsidRDefault="00F45E04" w:rsidP="00F738C4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17" w:name="_Toc498772163"/>
      <w:bookmarkStart w:id="18" w:name="_Toc499546701"/>
      <w:r w:rsidRPr="00F738C4">
        <w:rPr>
          <w:rFonts w:eastAsia="Calibri"/>
          <w:caps/>
          <w:sz w:val="30"/>
          <w:szCs w:val="30"/>
        </w:rPr>
        <w:t>П</w:t>
      </w:r>
      <w:r w:rsidR="00F738C4" w:rsidRPr="00F738C4">
        <w:rPr>
          <w:rFonts w:eastAsia="Calibri"/>
          <w:sz w:val="30"/>
          <w:szCs w:val="30"/>
        </w:rPr>
        <w:t xml:space="preserve">оиск в базе знаний </w:t>
      </w:r>
      <w:r w:rsidRPr="00F738C4">
        <w:rPr>
          <w:rFonts w:eastAsia="Calibri"/>
          <w:caps/>
          <w:sz w:val="30"/>
          <w:szCs w:val="30"/>
        </w:rPr>
        <w:t>(</w:t>
      </w:r>
      <w:r w:rsidR="00F738C4" w:rsidRPr="00F738C4">
        <w:rPr>
          <w:rFonts w:eastAsia="Calibri"/>
          <w:sz w:val="30"/>
          <w:szCs w:val="30"/>
        </w:rPr>
        <w:t xml:space="preserve">поиск в </w:t>
      </w:r>
      <w:r w:rsidRPr="00F738C4">
        <w:rPr>
          <w:rFonts w:eastAsia="Calibri"/>
          <w:caps/>
          <w:sz w:val="30"/>
          <w:szCs w:val="30"/>
        </w:rPr>
        <w:t>FAQ)</w:t>
      </w:r>
      <w:bookmarkEnd w:id="17"/>
      <w:bookmarkEnd w:id="18"/>
      <w:r w:rsidRPr="00F738C4">
        <w:rPr>
          <w:rFonts w:eastAsia="Calibri"/>
          <w:caps/>
          <w:sz w:val="30"/>
          <w:szCs w:val="30"/>
        </w:rPr>
        <w:t xml:space="preserve"> </w:t>
      </w:r>
    </w:p>
    <w:p w:rsidR="00F45E04" w:rsidRPr="004235FA" w:rsidRDefault="00F45E0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>Поиск осуществляется либо по ключевым словам, либо с помощью навигации по</w:t>
      </w:r>
      <w:r>
        <w:rPr>
          <w:sz w:val="30"/>
          <w:szCs w:val="30"/>
        </w:rPr>
        <w:t xml:space="preserve"> </w:t>
      </w:r>
      <w:r w:rsidRPr="004235FA">
        <w:rPr>
          <w:sz w:val="30"/>
          <w:szCs w:val="30"/>
        </w:rPr>
        <w:t>категориям и просмотра списка статей.</w:t>
      </w:r>
    </w:p>
    <w:p w:rsidR="00F45E04" w:rsidRPr="004235FA" w:rsidRDefault="00F45E04" w:rsidP="0004607A">
      <w:pPr>
        <w:pStyle w:val="15"/>
        <w:tabs>
          <w:tab w:val="left" w:pos="993"/>
        </w:tabs>
        <w:spacing w:line="360" w:lineRule="auto"/>
        <w:outlineLvl w:val="9"/>
        <w:rPr>
          <w:sz w:val="30"/>
          <w:szCs w:val="30"/>
        </w:rPr>
      </w:pPr>
    </w:p>
    <w:p w:rsidR="00F45E04" w:rsidRPr="00F738C4" w:rsidRDefault="00F45E04" w:rsidP="00F738C4">
      <w:pPr>
        <w:pStyle w:val="1"/>
        <w:keepNext w:val="0"/>
        <w:keepLines/>
        <w:widowControl/>
        <w:numPr>
          <w:ilvl w:val="0"/>
          <w:numId w:val="6"/>
        </w:numPr>
        <w:spacing w:before="0" w:after="0" w:line="360" w:lineRule="auto"/>
        <w:ind w:left="0" w:firstLine="567"/>
        <w:jc w:val="left"/>
        <w:rPr>
          <w:rFonts w:eastAsia="Calibri"/>
          <w:caps/>
          <w:sz w:val="30"/>
          <w:szCs w:val="30"/>
        </w:rPr>
      </w:pPr>
      <w:bookmarkStart w:id="19" w:name="_Toc498772164"/>
      <w:bookmarkStart w:id="20" w:name="_Toc499546702"/>
      <w:r w:rsidRPr="00F738C4">
        <w:rPr>
          <w:rFonts w:eastAsia="Calibri"/>
          <w:caps/>
          <w:sz w:val="30"/>
          <w:szCs w:val="30"/>
        </w:rPr>
        <w:t>И</w:t>
      </w:r>
      <w:r w:rsidR="00F738C4" w:rsidRPr="00F738C4">
        <w:rPr>
          <w:rFonts w:eastAsia="Calibri"/>
          <w:sz w:val="30"/>
          <w:szCs w:val="30"/>
        </w:rPr>
        <w:t>зменение настроек интерфейса</w:t>
      </w:r>
      <w:bookmarkEnd w:id="19"/>
      <w:bookmarkEnd w:id="20"/>
    </w:p>
    <w:p w:rsidR="00F45E04" w:rsidRPr="004235FA" w:rsidRDefault="00F45E04" w:rsidP="00F738C4">
      <w:pPr>
        <w:pStyle w:val="15"/>
        <w:tabs>
          <w:tab w:val="left" w:pos="993"/>
        </w:tabs>
        <w:spacing w:line="360" w:lineRule="auto"/>
        <w:ind w:firstLine="567"/>
        <w:outlineLvl w:val="9"/>
        <w:rPr>
          <w:sz w:val="30"/>
          <w:szCs w:val="30"/>
        </w:rPr>
      </w:pPr>
      <w:r w:rsidRPr="004235FA">
        <w:rPr>
          <w:sz w:val="30"/>
          <w:szCs w:val="30"/>
        </w:rPr>
        <w:t xml:space="preserve">После входа в систему, </w:t>
      </w:r>
      <w:proofErr w:type="gramStart"/>
      <w:r w:rsidRPr="004235FA">
        <w:rPr>
          <w:sz w:val="30"/>
          <w:szCs w:val="30"/>
        </w:rPr>
        <w:t>возможно</w:t>
      </w:r>
      <w:proofErr w:type="gramEnd"/>
      <w:r w:rsidRPr="004235FA">
        <w:rPr>
          <w:sz w:val="30"/>
          <w:szCs w:val="30"/>
        </w:rPr>
        <w:t xml:space="preserve"> изменить некоторые настройки интерфейса системы: Язык, количество отображаемых заявок, частоту обновления списка заявок.</w:t>
      </w:r>
    </w:p>
    <w:p w:rsidR="00F45E04" w:rsidRPr="004235FA" w:rsidRDefault="00F45E04" w:rsidP="00F738C4">
      <w:pPr>
        <w:pStyle w:val="15"/>
        <w:tabs>
          <w:tab w:val="left" w:pos="993"/>
        </w:tabs>
        <w:spacing w:line="360" w:lineRule="auto"/>
        <w:jc w:val="center"/>
        <w:outlineLvl w:val="9"/>
        <w:rPr>
          <w:sz w:val="30"/>
          <w:szCs w:val="30"/>
        </w:rPr>
      </w:pPr>
      <w:r w:rsidRPr="004235FA">
        <w:rPr>
          <w:noProof/>
          <w:sz w:val="30"/>
          <w:szCs w:val="30"/>
          <w:lang w:eastAsia="ru-RU"/>
        </w:rPr>
        <w:drawing>
          <wp:inline distT="0" distB="0" distL="0" distR="0">
            <wp:extent cx="5267325" cy="125573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838" cy="12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E04" w:rsidRDefault="00F45E04" w:rsidP="00F738C4">
      <w:pPr>
        <w:pStyle w:val="1"/>
        <w:keepNext w:val="0"/>
        <w:keepLines/>
        <w:widowControl/>
        <w:spacing w:before="0" w:after="0" w:line="360" w:lineRule="auto"/>
        <w:jc w:val="left"/>
        <w:rPr>
          <w:rFonts w:eastAsia="Calibri"/>
          <w:caps/>
          <w:sz w:val="30"/>
          <w:szCs w:val="30"/>
        </w:rPr>
      </w:pPr>
    </w:p>
    <w:p w:rsidR="009A1D7B" w:rsidRPr="00176189" w:rsidRDefault="009A1D7B" w:rsidP="00F738C4">
      <w:pPr>
        <w:pStyle w:val="15"/>
        <w:tabs>
          <w:tab w:val="left" w:pos="993"/>
        </w:tabs>
        <w:spacing w:before="120" w:after="120" w:line="360" w:lineRule="auto"/>
        <w:outlineLvl w:val="9"/>
        <w:rPr>
          <w:sz w:val="30"/>
          <w:szCs w:val="30"/>
        </w:rPr>
      </w:pPr>
      <w:r w:rsidRPr="00176189">
        <w:rPr>
          <w:noProof/>
          <w:sz w:val="30"/>
          <w:szCs w:val="30"/>
          <w:lang w:eastAsia="ru-RU"/>
        </w:rPr>
        <w:drawing>
          <wp:inline distT="0" distB="0" distL="0" distR="0">
            <wp:extent cx="6204903" cy="103723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3443" cy="104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F79" w:rsidRDefault="00835F79">
      <w:pPr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992F52" w:rsidRPr="00087CE5" w:rsidRDefault="00992F52" w:rsidP="00747C4A">
      <w:pPr>
        <w:jc w:val="center"/>
        <w:rPr>
          <w:rFonts w:ascii="GOST type B" w:hAnsi="GOST type B"/>
          <w:b/>
          <w:bCs/>
          <w:caps/>
          <w:sz w:val="28"/>
          <w:szCs w:val="28"/>
        </w:rPr>
      </w:pPr>
      <w:r w:rsidRPr="00087CE5">
        <w:rPr>
          <w:rFonts w:ascii="GOST type B" w:hAnsi="GOST type B"/>
          <w:b/>
          <w:bCs/>
          <w:caps/>
          <w:sz w:val="28"/>
          <w:szCs w:val="28"/>
        </w:rPr>
        <w:lastRenderedPageBreak/>
        <w:t>Ведомость согласований</w:t>
      </w:r>
    </w:p>
    <w:p w:rsidR="00992F52" w:rsidRPr="00B90BF5" w:rsidRDefault="00992F52" w:rsidP="00747C4A">
      <w:pPr>
        <w:jc w:val="center"/>
        <w:rPr>
          <w:rFonts w:ascii="GOST type B" w:hAnsi="GOST type B"/>
          <w:b/>
          <w:bCs/>
        </w:rPr>
      </w:pPr>
    </w:p>
    <w:p w:rsidR="009030F1" w:rsidRDefault="009030F1" w:rsidP="002254C0">
      <w:pPr>
        <w:pStyle w:val="a9"/>
        <w:rPr>
          <w:rFonts w:ascii="GOST type B" w:hAnsi="GOST type B"/>
        </w:rPr>
      </w:pPr>
      <w:r w:rsidRPr="009030F1">
        <w:rPr>
          <w:rFonts w:ascii="GOST type B" w:hAnsi="GOST type B"/>
        </w:rPr>
        <w:t xml:space="preserve">ИНСТРУКЦИЯ ПОЛЬЗОВАТЕЛЯ ПО РАБОТЕ С </w:t>
      </w:r>
      <w:proofErr w:type="gramStart"/>
      <w:r w:rsidRPr="009030F1">
        <w:rPr>
          <w:rFonts w:ascii="GOST type B" w:hAnsi="GOST type B"/>
        </w:rPr>
        <w:t>ПО</w:t>
      </w:r>
      <w:proofErr w:type="gramEnd"/>
      <w:r w:rsidRPr="009030F1">
        <w:rPr>
          <w:rFonts w:ascii="GOST type B" w:hAnsi="GOST type B"/>
        </w:rPr>
        <w:t xml:space="preserve"> </w:t>
      </w:r>
    </w:p>
    <w:p w:rsidR="00F200A7" w:rsidRDefault="009030F1" w:rsidP="002254C0">
      <w:pPr>
        <w:pStyle w:val="a9"/>
        <w:rPr>
          <w:rFonts w:ascii="GOST type B" w:hAnsi="GOST type B"/>
        </w:rPr>
      </w:pPr>
      <w:r w:rsidRPr="009030F1">
        <w:rPr>
          <w:rFonts w:ascii="GOST type B" w:hAnsi="GOST type B"/>
        </w:rPr>
        <w:t>ПЕРВОЙ ЛИНИИ ПОДДЕРЖКИ</w:t>
      </w:r>
    </w:p>
    <w:p w:rsidR="009030F1" w:rsidRPr="00B90BF5" w:rsidRDefault="009030F1" w:rsidP="002254C0">
      <w:pPr>
        <w:pStyle w:val="a9"/>
        <w:rPr>
          <w:rFonts w:ascii="GOST type B" w:hAnsi="GOST type B"/>
        </w:rPr>
      </w:pP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828"/>
        <w:gridCol w:w="2835"/>
        <w:gridCol w:w="1329"/>
        <w:gridCol w:w="1860"/>
      </w:tblGrid>
      <w:tr w:rsidR="00992F52" w:rsidRPr="00B90BF5" w:rsidTr="00F45990">
        <w:trPr>
          <w:trHeight w:val="430"/>
        </w:trPr>
        <w:tc>
          <w:tcPr>
            <w:tcW w:w="3828" w:type="dxa"/>
            <w:vAlign w:val="center"/>
          </w:tcPr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Согласующая организация,</w:t>
            </w:r>
          </w:p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должность</w:t>
            </w:r>
          </w:p>
        </w:tc>
        <w:tc>
          <w:tcPr>
            <w:tcW w:w="2835" w:type="dxa"/>
            <w:vAlign w:val="center"/>
          </w:tcPr>
          <w:p w:rsidR="00992F52" w:rsidRPr="00B90BF5" w:rsidRDefault="00992F52" w:rsidP="00747C4A">
            <w:pPr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Ф.И.О.</w:t>
            </w:r>
          </w:p>
        </w:tc>
        <w:tc>
          <w:tcPr>
            <w:tcW w:w="1329" w:type="dxa"/>
            <w:vAlign w:val="center"/>
          </w:tcPr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Дата</w:t>
            </w:r>
          </w:p>
        </w:tc>
        <w:tc>
          <w:tcPr>
            <w:tcW w:w="1860" w:type="dxa"/>
            <w:vAlign w:val="center"/>
          </w:tcPr>
          <w:p w:rsidR="00992F52" w:rsidRPr="00B90BF5" w:rsidRDefault="00992F52" w:rsidP="00747C4A">
            <w:pPr>
              <w:ind w:firstLine="33"/>
              <w:jc w:val="center"/>
              <w:rPr>
                <w:rFonts w:ascii="GOST type B" w:hAnsi="GOST type B"/>
                <w:bCs/>
                <w:szCs w:val="28"/>
              </w:rPr>
            </w:pPr>
            <w:r w:rsidRPr="00B90BF5">
              <w:rPr>
                <w:rFonts w:ascii="GOST type B" w:hAnsi="GOST type B"/>
                <w:bCs/>
                <w:sz w:val="28"/>
                <w:szCs w:val="28"/>
              </w:rPr>
              <w:t>Подпись</w:t>
            </w: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7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  <w:tr w:rsidR="00992F52" w:rsidRPr="006E42ED" w:rsidTr="00F45990">
        <w:trPr>
          <w:trHeight w:val="1058"/>
        </w:trPr>
        <w:tc>
          <w:tcPr>
            <w:tcW w:w="3828" w:type="dxa"/>
          </w:tcPr>
          <w:p w:rsidR="00992F52" w:rsidRPr="006E42ED" w:rsidRDefault="00992F52" w:rsidP="00747C4A">
            <w:pPr>
              <w:pStyle w:val="ac"/>
              <w:widowControl/>
              <w:ind w:firstLine="318"/>
              <w:rPr>
                <w:snapToGrid/>
              </w:rPr>
            </w:pPr>
          </w:p>
        </w:tc>
        <w:tc>
          <w:tcPr>
            <w:tcW w:w="2835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329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  <w:tc>
          <w:tcPr>
            <w:tcW w:w="1860" w:type="dxa"/>
          </w:tcPr>
          <w:p w:rsidR="00992F52" w:rsidRPr="006E42ED" w:rsidRDefault="00992F52" w:rsidP="00747C4A">
            <w:pPr>
              <w:rPr>
                <w:b/>
              </w:rPr>
            </w:pPr>
          </w:p>
        </w:tc>
      </w:tr>
    </w:tbl>
    <w:p w:rsidR="00992F52" w:rsidRPr="006E42ED" w:rsidRDefault="00992F52" w:rsidP="00747C4A">
      <w:pPr>
        <w:jc w:val="center"/>
        <w:rPr>
          <w:b/>
          <w:bCs/>
          <w:sz w:val="28"/>
        </w:rPr>
      </w:pPr>
    </w:p>
    <w:p w:rsidR="00992F52" w:rsidRDefault="00992F52" w:rsidP="00747C4A">
      <w:pPr>
        <w:pStyle w:val="24"/>
        <w:rPr>
          <w:b/>
          <w:bCs/>
          <w:szCs w:val="35"/>
          <w:lang w:val="en-US"/>
        </w:rPr>
      </w:pPr>
    </w:p>
    <w:p w:rsidR="00992F52" w:rsidRDefault="00992F52" w:rsidP="00747C4A">
      <w:pPr>
        <w:pStyle w:val="24"/>
        <w:rPr>
          <w:b/>
          <w:bCs/>
          <w:szCs w:val="35"/>
          <w:lang w:val="en-US"/>
        </w:rPr>
      </w:pPr>
    </w:p>
    <w:p w:rsidR="00992F52" w:rsidRDefault="00992F52" w:rsidP="00747C4A">
      <w:pPr>
        <w:pStyle w:val="24"/>
        <w:rPr>
          <w:b/>
          <w:bCs/>
          <w:szCs w:val="35"/>
          <w:lang w:val="en-US"/>
        </w:rPr>
      </w:pPr>
    </w:p>
    <w:tbl>
      <w:tblPr>
        <w:tblW w:w="10065" w:type="dxa"/>
        <w:tblInd w:w="-34" w:type="dxa"/>
        <w:tblLayout w:type="fixed"/>
        <w:tblLook w:val="0000"/>
      </w:tblPr>
      <w:tblGrid>
        <w:gridCol w:w="4537"/>
        <w:gridCol w:w="2693"/>
        <w:gridCol w:w="2835"/>
      </w:tblGrid>
      <w:tr w:rsidR="00992F52" w:rsidRPr="0093009B" w:rsidTr="002D223D">
        <w:trPr>
          <w:trHeight w:val="290"/>
        </w:trPr>
        <w:tc>
          <w:tcPr>
            <w:tcW w:w="4537" w:type="dxa"/>
            <w:vAlign w:val="bottom"/>
          </w:tcPr>
          <w:p w:rsidR="00992F52" w:rsidRPr="0093009B" w:rsidRDefault="00992F52" w:rsidP="00747C4A">
            <w:pPr>
              <w:pStyle w:val="ac"/>
              <w:widowControl/>
              <w:rPr>
                <w:rFonts w:ascii="GOST type B" w:hAnsi="GOST type B"/>
                <w:b/>
                <w:snapToGrid/>
                <w:sz w:val="28"/>
                <w:szCs w:val="28"/>
                <w:lang w:eastAsia="en-US"/>
              </w:rPr>
            </w:pPr>
            <w:r>
              <w:rPr>
                <w:rFonts w:ascii="GOST type B" w:hAnsi="GOST type B"/>
                <w:snapToGrid/>
                <w:sz w:val="28"/>
                <w:szCs w:val="28"/>
                <w:lang w:eastAsia="en-US"/>
              </w:rPr>
              <w:t>Начальник УРАТС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992F52" w:rsidRPr="0093009B" w:rsidRDefault="00992F52" w:rsidP="00747C4A">
            <w:pPr>
              <w:rPr>
                <w:rFonts w:ascii="GOST type B" w:hAnsi="GOST type B"/>
                <w:b/>
              </w:rPr>
            </w:pPr>
          </w:p>
        </w:tc>
        <w:tc>
          <w:tcPr>
            <w:tcW w:w="2835" w:type="dxa"/>
          </w:tcPr>
          <w:p w:rsidR="00992F52" w:rsidRPr="0093009B" w:rsidRDefault="00992F52" w:rsidP="00747C4A">
            <w:pPr>
              <w:spacing w:before="120"/>
              <w:rPr>
                <w:rFonts w:ascii="GOST type B" w:hAnsi="GOST type B"/>
                <w:b/>
                <w:szCs w:val="28"/>
              </w:rPr>
            </w:pPr>
            <w:proofErr w:type="spellStart"/>
            <w:r>
              <w:rPr>
                <w:rFonts w:ascii="GOST type B" w:hAnsi="GOST type B"/>
                <w:sz w:val="28"/>
                <w:szCs w:val="28"/>
              </w:rPr>
              <w:t>В.А.Кучинская</w:t>
            </w:r>
            <w:proofErr w:type="spellEnd"/>
          </w:p>
        </w:tc>
      </w:tr>
    </w:tbl>
    <w:p w:rsidR="005D46F9" w:rsidRPr="00BD7D08" w:rsidRDefault="005D46F9" w:rsidP="00747C4A">
      <w:pPr>
        <w:widowControl w:val="0"/>
        <w:spacing w:before="120"/>
        <w:ind w:firstLine="567"/>
        <w:rPr>
          <w:b/>
          <w:bCs/>
          <w:sz w:val="30"/>
          <w:szCs w:val="30"/>
          <w:lang w:val="en-US"/>
        </w:rPr>
      </w:pPr>
    </w:p>
    <w:p w:rsidR="005D46F9" w:rsidRPr="00BD7D08" w:rsidRDefault="005D46F9" w:rsidP="00747C4A">
      <w:pPr>
        <w:jc w:val="left"/>
        <w:rPr>
          <w:sz w:val="30"/>
          <w:szCs w:val="30"/>
        </w:rPr>
      </w:pPr>
      <w:r w:rsidRPr="00BD7D08">
        <w:rPr>
          <w:sz w:val="30"/>
          <w:szCs w:val="30"/>
        </w:rPr>
        <w:br w:type="page"/>
      </w:r>
    </w:p>
    <w:p w:rsidR="00992F52" w:rsidRPr="006A1FEF" w:rsidRDefault="00992F52" w:rsidP="00747C4A">
      <w:pPr>
        <w:jc w:val="center"/>
        <w:rPr>
          <w:rFonts w:ascii="GOST type B" w:hAnsi="GOST type B"/>
          <w:b/>
          <w:bCs/>
          <w:caps/>
          <w:sz w:val="28"/>
          <w:szCs w:val="28"/>
        </w:rPr>
      </w:pPr>
      <w:r w:rsidRPr="006A1FEF">
        <w:rPr>
          <w:rFonts w:ascii="GOST type B" w:hAnsi="GOST type B"/>
          <w:b/>
          <w:bCs/>
          <w:caps/>
          <w:sz w:val="28"/>
          <w:szCs w:val="28"/>
        </w:rPr>
        <w:lastRenderedPageBreak/>
        <w:t xml:space="preserve">ЛИСТ РЕГИСТРАЦИЙ ИЗМЕНЕНИЙ </w:t>
      </w:r>
    </w:p>
    <w:p w:rsidR="00992F52" w:rsidRPr="006A1FEF" w:rsidRDefault="00992F52" w:rsidP="00747C4A">
      <w:pPr>
        <w:jc w:val="center"/>
        <w:rPr>
          <w:rFonts w:ascii="GOST type B" w:hAnsi="GOST type B"/>
          <w:b/>
          <w:bCs/>
        </w:rPr>
      </w:pPr>
    </w:p>
    <w:p w:rsidR="009030F1" w:rsidRDefault="009030F1" w:rsidP="002254C0">
      <w:pPr>
        <w:pStyle w:val="a9"/>
        <w:rPr>
          <w:rFonts w:ascii="GOST type B" w:hAnsi="GOST type B"/>
        </w:rPr>
      </w:pPr>
      <w:r>
        <w:rPr>
          <w:rFonts w:ascii="GOST type B" w:hAnsi="GOST type B"/>
        </w:rPr>
        <w:t xml:space="preserve">ИНСТРУКЦИЯ </w:t>
      </w:r>
      <w:r w:rsidRPr="001A0777">
        <w:rPr>
          <w:rFonts w:ascii="GOST type B" w:hAnsi="GOST type B"/>
        </w:rPr>
        <w:t xml:space="preserve">ПОЛЬЗОВАТЕЛЯ ПО РАБОТЕ С </w:t>
      </w:r>
      <w:proofErr w:type="gramStart"/>
      <w:r w:rsidRPr="001A0777">
        <w:rPr>
          <w:rFonts w:ascii="GOST type B" w:hAnsi="GOST type B"/>
        </w:rPr>
        <w:t>ПО</w:t>
      </w:r>
      <w:proofErr w:type="gramEnd"/>
      <w:r w:rsidRPr="001A0777">
        <w:rPr>
          <w:rFonts w:ascii="GOST type B" w:hAnsi="GOST type B"/>
        </w:rPr>
        <w:t xml:space="preserve"> </w:t>
      </w:r>
    </w:p>
    <w:p w:rsidR="00992F52" w:rsidRPr="006A1FEF" w:rsidRDefault="009030F1" w:rsidP="002254C0">
      <w:pPr>
        <w:pStyle w:val="a9"/>
        <w:rPr>
          <w:rFonts w:ascii="GOST type B" w:hAnsi="GOST type B"/>
        </w:rPr>
      </w:pPr>
      <w:r w:rsidRPr="001A0777">
        <w:rPr>
          <w:rFonts w:ascii="GOST type B" w:hAnsi="GOST type B"/>
        </w:rPr>
        <w:t>ПЕРВОЙ ЛИНИИ ПОДДЕРЖКИ</w:t>
      </w:r>
      <w:r w:rsidR="00992F52" w:rsidRPr="006A1FEF">
        <w:rPr>
          <w:rFonts w:ascii="GOST type B" w:hAnsi="GOST type B"/>
        </w:rPr>
        <w:br/>
      </w:r>
    </w:p>
    <w:tbl>
      <w:tblPr>
        <w:tblStyle w:val="af7"/>
        <w:tblW w:w="9886" w:type="dxa"/>
        <w:tblLayout w:type="fixed"/>
        <w:tblLook w:val="04A0"/>
      </w:tblPr>
      <w:tblGrid>
        <w:gridCol w:w="817"/>
        <w:gridCol w:w="1059"/>
        <w:gridCol w:w="1118"/>
        <w:gridCol w:w="1029"/>
        <w:gridCol w:w="1217"/>
        <w:gridCol w:w="1276"/>
        <w:gridCol w:w="1276"/>
        <w:gridCol w:w="1134"/>
        <w:gridCol w:w="960"/>
      </w:tblGrid>
      <w:tr w:rsidR="00992F52" w:rsidRPr="006A1FEF" w:rsidTr="00992F52">
        <w:tc>
          <w:tcPr>
            <w:tcW w:w="9886" w:type="dxa"/>
            <w:gridSpan w:val="9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Таблица регистраций изменений</w:t>
            </w:r>
          </w:p>
        </w:tc>
      </w:tr>
      <w:tr w:rsidR="00992F52" w:rsidRPr="006A1FEF" w:rsidTr="00992F52">
        <w:tc>
          <w:tcPr>
            <w:tcW w:w="817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r w:rsidRPr="006A1FEF">
              <w:rPr>
                <w:rFonts w:ascii="GOST type B" w:hAnsi="GOST type B"/>
                <w:szCs w:val="28"/>
              </w:rPr>
              <w:t>Изм</w:t>
            </w:r>
            <w:proofErr w:type="spellEnd"/>
            <w:r w:rsidRPr="006A1FEF">
              <w:rPr>
                <w:rFonts w:ascii="GOST type B" w:hAnsi="GOST type B"/>
                <w:szCs w:val="28"/>
              </w:rPr>
              <w:t>.</w:t>
            </w:r>
          </w:p>
        </w:tc>
        <w:tc>
          <w:tcPr>
            <w:tcW w:w="4423" w:type="dxa"/>
            <w:gridSpan w:val="4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Всего листов</w:t>
            </w:r>
            <w:r w:rsidRPr="006A1FEF">
              <w:rPr>
                <w:rFonts w:ascii="GOST type B" w:hAnsi="GOST type B"/>
                <w:szCs w:val="28"/>
              </w:rPr>
              <w:br/>
              <w:t>(</w:t>
            </w: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стра</w:t>
            </w:r>
            <w:r>
              <w:rPr>
                <w:rFonts w:ascii="GOST type B" w:hAnsi="GOST type B"/>
                <w:szCs w:val="28"/>
              </w:rPr>
              <w:t>-ниц</w:t>
            </w:r>
            <w:proofErr w:type="spellEnd"/>
            <w:proofErr w:type="gramEnd"/>
            <w:r>
              <w:rPr>
                <w:rFonts w:ascii="GOST type B" w:hAnsi="GOST type B"/>
                <w:szCs w:val="28"/>
              </w:rPr>
              <w:t xml:space="preserve">) </w:t>
            </w:r>
            <w:r w:rsidRPr="006A1FEF">
              <w:rPr>
                <w:rFonts w:ascii="GOST type B" w:hAnsi="GOST type B"/>
                <w:szCs w:val="28"/>
              </w:rPr>
              <w:t>в док.</w:t>
            </w:r>
          </w:p>
        </w:tc>
        <w:tc>
          <w:tcPr>
            <w:tcW w:w="1276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Номер док.</w:t>
            </w:r>
          </w:p>
        </w:tc>
        <w:tc>
          <w:tcPr>
            <w:tcW w:w="1134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Под</w:t>
            </w:r>
            <w:r>
              <w:rPr>
                <w:rFonts w:ascii="GOST type B" w:hAnsi="GOST type B"/>
                <w:szCs w:val="28"/>
              </w:rPr>
              <w:t>-</w:t>
            </w:r>
            <w:r w:rsidRPr="006A1FEF">
              <w:rPr>
                <w:rFonts w:ascii="GOST type B" w:hAnsi="GOST type B"/>
                <w:szCs w:val="28"/>
              </w:rPr>
              <w:t>пись</w:t>
            </w:r>
            <w:proofErr w:type="spellEnd"/>
            <w:proofErr w:type="gramEnd"/>
          </w:p>
        </w:tc>
        <w:tc>
          <w:tcPr>
            <w:tcW w:w="956" w:type="dxa"/>
            <w:vMerge w:val="restart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Дата</w:t>
            </w:r>
          </w:p>
        </w:tc>
      </w:tr>
      <w:tr w:rsidR="00992F52" w:rsidRPr="006A1FEF" w:rsidTr="00992F52">
        <w:tc>
          <w:tcPr>
            <w:tcW w:w="817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Изме-ненных</w:t>
            </w:r>
            <w:proofErr w:type="spellEnd"/>
            <w:proofErr w:type="gramEnd"/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proofErr w:type="gramStart"/>
            <w:r w:rsidRPr="006A1FEF">
              <w:rPr>
                <w:rFonts w:ascii="GOST type B" w:hAnsi="GOST type B"/>
                <w:szCs w:val="28"/>
              </w:rPr>
              <w:t>Заме-ненных</w:t>
            </w:r>
            <w:proofErr w:type="spellEnd"/>
            <w:proofErr w:type="gramEnd"/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r w:rsidRPr="006A1FEF">
              <w:rPr>
                <w:rFonts w:ascii="GOST type B" w:hAnsi="GOST type B"/>
                <w:szCs w:val="28"/>
              </w:rPr>
              <w:t>Новых</w:t>
            </w: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  <w:proofErr w:type="spellStart"/>
            <w:r w:rsidRPr="006A1FEF">
              <w:rPr>
                <w:rFonts w:ascii="GOST type B" w:hAnsi="GOST type B"/>
                <w:szCs w:val="28"/>
              </w:rPr>
              <w:t>Аннули-рован-ных</w:t>
            </w:r>
            <w:proofErr w:type="spellEnd"/>
          </w:p>
        </w:tc>
        <w:tc>
          <w:tcPr>
            <w:tcW w:w="1276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Merge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992F52" w:rsidRPr="006A1FEF" w:rsidTr="00992F52">
        <w:tc>
          <w:tcPr>
            <w:tcW w:w="8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992F52" w:rsidRPr="006A1FEF" w:rsidRDefault="00992F52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F45990" w:rsidRPr="006A1FEF" w:rsidTr="00992F52">
        <w:tc>
          <w:tcPr>
            <w:tcW w:w="8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F45990" w:rsidRPr="006A1FEF" w:rsidTr="00992F52">
        <w:tc>
          <w:tcPr>
            <w:tcW w:w="8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  <w:tr w:rsidR="00F45990" w:rsidRPr="006A1FEF" w:rsidTr="00992F52">
        <w:tc>
          <w:tcPr>
            <w:tcW w:w="8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5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18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029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17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  <w:tc>
          <w:tcPr>
            <w:tcW w:w="956" w:type="dxa"/>
            <w:vAlign w:val="center"/>
          </w:tcPr>
          <w:p w:rsidR="00F45990" w:rsidRPr="006A1FEF" w:rsidRDefault="00F45990" w:rsidP="00747C4A">
            <w:pPr>
              <w:pStyle w:val="St-text0"/>
              <w:ind w:firstLine="0"/>
              <w:jc w:val="center"/>
              <w:rPr>
                <w:rFonts w:ascii="GOST type B" w:hAnsi="GOST type B"/>
                <w:szCs w:val="28"/>
              </w:rPr>
            </w:pPr>
          </w:p>
        </w:tc>
      </w:tr>
    </w:tbl>
    <w:p w:rsidR="005D46F9" w:rsidRPr="00BD7D08" w:rsidRDefault="005D46F9" w:rsidP="00747C4A">
      <w:pPr>
        <w:rPr>
          <w:sz w:val="30"/>
          <w:szCs w:val="30"/>
        </w:rPr>
      </w:pPr>
    </w:p>
    <w:p w:rsidR="00DE6DF0" w:rsidRPr="00BD7D08" w:rsidRDefault="00DE6DF0" w:rsidP="00747C4A">
      <w:pPr>
        <w:rPr>
          <w:sz w:val="30"/>
          <w:szCs w:val="30"/>
        </w:rPr>
        <w:sectPr w:rsidR="00DE6DF0" w:rsidRPr="00BD7D08" w:rsidSect="00000E6E">
          <w:headerReference w:type="default" r:id="rId27"/>
          <w:pgSz w:w="11906" w:h="16838" w:code="9"/>
          <w:pgMar w:top="1134" w:right="567" w:bottom="1134" w:left="1418" w:header="454" w:footer="567" w:gutter="0"/>
          <w:pgNumType w:start="1"/>
          <w:cols w:space="720"/>
          <w:docGrid w:linePitch="326"/>
        </w:sectPr>
      </w:pPr>
    </w:p>
    <w:p w:rsidR="009F6222" w:rsidRPr="00BD7D08" w:rsidRDefault="009F6222" w:rsidP="00747C4A">
      <w:pPr>
        <w:rPr>
          <w:sz w:val="30"/>
          <w:szCs w:val="30"/>
        </w:rPr>
      </w:pPr>
    </w:p>
    <w:sectPr w:rsidR="009F6222" w:rsidRPr="00BD7D08" w:rsidSect="0096377A">
      <w:headerReference w:type="default" r:id="rId28"/>
      <w:footerReference w:type="default" r:id="rId29"/>
      <w:pgSz w:w="16838" w:h="11906" w:orient="landscape" w:code="9"/>
      <w:pgMar w:top="1418" w:right="737" w:bottom="851" w:left="851" w:header="454" w:footer="567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0FC9" w:rsidRDefault="00600FC9">
      <w:r>
        <w:separator/>
      </w:r>
    </w:p>
  </w:endnote>
  <w:endnote w:type="continuationSeparator" w:id="0">
    <w:p w:rsidR="00600FC9" w:rsidRDefault="00600F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ingvo Serif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OST type B">
    <w:altName w:val="Segoe UI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E04" w:rsidRDefault="00F45E04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0FC9" w:rsidRDefault="00600FC9">
      <w:r>
        <w:separator/>
      </w:r>
    </w:p>
  </w:footnote>
  <w:footnote w:type="continuationSeparator" w:id="0">
    <w:p w:rsidR="00600FC9" w:rsidRDefault="00600F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E04" w:rsidRDefault="004B0B0C">
    <w:pPr>
      <w:pStyle w:val="a3"/>
    </w:pPr>
    <w:r>
      <w:rPr>
        <w:noProof/>
        <w:lang w:eastAsia="ru-RU"/>
      </w:rPr>
      <w:pict>
        <v:group id="Группа 1" o:spid="_x0000_s2074" style="position:absolute;left:0;text-align:left;margin-left:-185.4pt;margin-top:125.45pt;width:816.1pt;height:557.3pt;rotation:-90;z-index:251659264" coordorigin="138,391" coordsize="16322,11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">
          <v:group id="Group 3" o:spid="_x0000_s2098" style="position:absolute;left:3249;top:-1674;width:10376;height:16046;rotation:90" coordorigin="1119,412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">
            <v:rect id="Rectangle 4" o:spid="_x0000_s2119" style="position:absolute;left:1119;top:412;width:10376;height:160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" filled="f" strokeweight="1.5pt"/>
            <v:line id="Line 5" o:spid="_x0000_s2118" style="position:absolute;visibility:visible" from="1686,15615" to="1687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<v:line id="Line 6" o:spid="_x0000_s2117" style="position:absolute;visibility:visible" from="1124,15608" to="11483,15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<v:line id="Line 7" o:spid="_x0000_s2116" style="position:absolute;visibility:visible" from="2253,15615" to="2254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<v:line id="Line 8" o:spid="_x0000_s2115" style="position:absolute;visibility:visible" from="3671,15615" to="3672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<v:line id="Line 9" o:spid="_x0000_s2114" style="position:absolute;visibility:visible" from="4521,15623" to="4522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<v:line id="Line 10" o:spid="_x0000_s2113" style="position:absolute;visibility:visible" from="5088,15615" to="508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<v:line id="Line 11" o:spid="_x0000_s2112" style="position:absolute;visibility:visible" from="10927,15615" to="10929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" strokeweight="1.5pt"/>
            <v:line id="Line 12" o:spid="_x0000_s2111" style="position:absolute;visibility:visible" from="1124,15891" to="5078,15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boFwwAAANsAAAAPAAAAZHJzL2Rvd25yZXYueG1sRI9Pi8Iw&#10;FMTvC36H8ARva6rCItUoIvgHb9sVwdujeba1zUtNUu1++83Cwh6HmfkNs1z3phFPcr6yrGAyTkAQ&#10;51ZXXCg4f+3e5yB8QNbYWCYF3+RhvRq8LTHV9sWf9MxCISKEfYoKyhDaVEqfl2TQj21LHL2bdQZD&#10;lK6Q2uErwk0jp0nyIQ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ebG6BcMAAADbAAAADwAA&#10;AAAAAAAAAAAAAAAHAgAAZHJzL2Rvd25yZXYueG1sUEsFBgAAAAADAAMAtwAAAPcCAAAAAA==&#10;" strokeweight="1.5pt"/>
            <v:line id="Line 13" o:spid="_x0000_s2110" style="position:absolute;visibility:visible" from="1124,16174" to="5078,16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" strokeweight="1.5pt"/>
            <v:line id="Line 14" o:spid="_x0000_s2109" style="position:absolute;visibility:visible" from="10934,15893" to="11490,15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Ifq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XM3uH3S/wBcvkEAAD//wMAUEsBAi0AFAAGAAgAAAAhANvh9svuAAAAhQEAABMAAAAAAAAAAAAA&#10;AAAAAAAAAFtDb250ZW50X1R5cGVzXS54bWxQSwECLQAUAAYACAAAACEAWvQsW78AAAAVAQAACwAA&#10;AAAAAAAAAAAAAAAfAQAAX3JlbHMvLnJlbHNQSwECLQAUAAYACAAAACEAmRSH6sMAAADbAAAADwAA&#10;AAAAAAAAAAAAAAAHAgAAZHJzL2Rvd25yZXYueG1sUEsFBgAAAAADAAMAtwAAAPcCAAAAAA==&#10;" strokeweight="1.5pt"/>
            <v:rect id="Rectangle 15" o:spid="_x0000_s2108" style="position:absolute;left:1147;top:16185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<v:textbox style="mso-next-textbox:#Rectangle 15" inset="1pt,1pt,1pt,1pt">
                <w:txbxContent>
                  <w:p w:rsidR="00F45E04" w:rsidRPr="002343A6" w:rsidRDefault="00F45E04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 w:rsidRPr="002343A6">
                      <w:rPr>
                        <w:sz w:val="18"/>
                      </w:rPr>
                      <w:t>Изм</w:t>
                    </w:r>
                    <w:proofErr w:type="spellEnd"/>
                    <w:r w:rsidRPr="002343A6"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107" style="position:absolute;left:1710;top:16185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<v:textbox style="mso-next-textbox:#Rectangle 16" inset="1pt,1pt,1pt,1pt">
                <w:txbxContent>
                  <w:p w:rsidR="00F45E04" w:rsidRPr="002343A6" w:rsidRDefault="00F45E04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r w:rsidRPr="002343A6"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7" o:spid="_x0000_s2106" style="position:absolute;left:2295;top:16185;width:133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<v:textbox style="mso-next-textbox:#Rectangle 17" inset="1pt,1pt,1pt,1pt">
                <w:txbxContent>
                  <w:p w:rsidR="00F45E04" w:rsidRPr="008E7CBC" w:rsidRDefault="00F45E04" w:rsidP="00DE6DF0">
                    <w:pPr>
                      <w:pStyle w:val="af8"/>
                      <w:jc w:val="center"/>
                      <w:rPr>
                        <w:sz w:val="18"/>
                        <w:lang w:val="ru-RU"/>
                      </w:rPr>
                    </w:pPr>
                    <w:r w:rsidRPr="002343A6">
                      <w:rPr>
                        <w:sz w:val="18"/>
                      </w:rPr>
                      <w:t>№</w:t>
                    </w:r>
                    <w:r>
                      <w:rPr>
                        <w:sz w:val="18"/>
                        <w:lang w:val="ru-RU"/>
                      </w:rPr>
                      <w:t xml:space="preserve"> </w:t>
                    </w:r>
                    <w:r w:rsidRPr="002343A6">
                      <w:rPr>
                        <w:sz w:val="18"/>
                      </w:rPr>
                      <w:t xml:space="preserve"> </w:t>
                    </w:r>
                    <w:proofErr w:type="spellStart"/>
                    <w:r w:rsidRPr="002343A6">
                      <w:rPr>
                        <w:sz w:val="18"/>
                      </w:rPr>
                      <w:t>докум</w:t>
                    </w:r>
                    <w:proofErr w:type="spellEnd"/>
                    <w:r w:rsidRPr="002343A6"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8" o:spid="_x0000_s2105" style="position:absolute;left:3704;top:16185;width:796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<v:textbox style="mso-next-textbox:#Rectangle 18" inset="1pt,1pt,1pt,1pt">
                <w:txbxContent>
                  <w:p w:rsidR="00F45E04" w:rsidRPr="002343A6" w:rsidRDefault="00F45E04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 w:rsidRPr="002343A6"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9" o:spid="_x0000_s2104" style="position:absolute;left:4545;top:16185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<v:textbox style="mso-next-textbox:#Rectangle 19" inset="1pt,1pt,1pt,1pt">
                <w:txbxContent>
                  <w:p w:rsidR="00F45E04" w:rsidRPr="002343A6" w:rsidRDefault="00F45E04" w:rsidP="00DE6DF0">
                    <w:pPr>
                      <w:pStyle w:val="af8"/>
                      <w:jc w:val="center"/>
                      <w:rPr>
                        <w:sz w:val="18"/>
                      </w:rPr>
                    </w:pPr>
                    <w:r w:rsidRPr="002343A6"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20" o:spid="_x0000_s2103" style="position:absolute;left:10950;top:15637;width:519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<v:textbox style="mso-next-textbox:#Rectangle 20" inset="1pt,1pt,1pt,1pt">
                <w:txbxContent>
                  <w:p w:rsidR="00F45E04" w:rsidRPr="00FD79B8" w:rsidRDefault="00F45E04" w:rsidP="00DE6DF0">
                    <w:pPr>
                      <w:pStyle w:val="af8"/>
                      <w:jc w:val="center"/>
                      <w:rPr>
                        <w:i w:val="0"/>
                        <w:sz w:val="18"/>
                      </w:rPr>
                    </w:pPr>
                    <w:r w:rsidRPr="00FD79B8">
                      <w:rPr>
                        <w:i w:val="0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21" o:spid="_x0000_s2102" style="position:absolute;left:10950;top:16005;width:519;height: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<v:textbox style="mso-next-textbox:#Rectangle 21" inset="1pt,1pt,1pt,1pt">
                <w:txbxContent>
                  <w:p w:rsidR="00F45E04" w:rsidRDefault="004B0B0C" w:rsidP="00DE6DF0">
                    <w:pPr>
                      <w:pStyle w:val="af8"/>
                      <w:jc w:val="center"/>
                      <w:rPr>
                        <w:i w:val="0"/>
                        <w:iCs/>
                        <w:sz w:val="24"/>
                        <w:lang w:val="ru-RU"/>
                      </w:rPr>
                    </w:pPr>
                    <w:r w:rsidRPr="00C17B67">
                      <w:rPr>
                        <w:i w:val="0"/>
                        <w:iCs/>
                        <w:sz w:val="24"/>
                        <w:lang w:val="ru-RU"/>
                      </w:rPr>
                      <w:fldChar w:fldCharType="begin"/>
                    </w:r>
                    <w:r w:rsidR="00F45E04" w:rsidRPr="00C17B67">
                      <w:rPr>
                        <w:i w:val="0"/>
                        <w:iCs/>
                        <w:sz w:val="24"/>
                        <w:lang w:val="ru-RU"/>
                      </w:rPr>
                      <w:instrText>PAGE   \* MERGEFORMAT</w:instrText>
                    </w:r>
                    <w:r w:rsidRPr="00C17B67">
                      <w:rPr>
                        <w:i w:val="0"/>
                        <w:iCs/>
                        <w:sz w:val="24"/>
                        <w:lang w:val="ru-RU"/>
                      </w:rPr>
                      <w:fldChar w:fldCharType="separate"/>
                    </w:r>
                    <w:r w:rsidR="002904C0">
                      <w:rPr>
                        <w:i w:val="0"/>
                        <w:iCs/>
                        <w:noProof/>
                        <w:sz w:val="24"/>
                        <w:lang w:val="ru-RU"/>
                      </w:rPr>
                      <w:t>1</w:t>
                    </w:r>
                    <w:r w:rsidRPr="00C17B67">
                      <w:rPr>
                        <w:i w:val="0"/>
                        <w:iCs/>
                        <w:sz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Rectangle 22" o:spid="_x0000_s2101" style="position:absolute;left:5137;top:15833;width:5746;height:3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<v:textbox style="mso-next-textbox:#Rectangle 22" inset="1pt,1pt,1pt,1pt">
                <w:txbxContent>
                  <w:p w:rsidR="00F45E04" w:rsidRPr="00232C64" w:rsidRDefault="00F45E04" w:rsidP="00000E6E">
                    <w:pPr>
                      <w:jc w:val="center"/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  <w:lang w:val="en-US"/>
                      </w:rPr>
                    </w:pPr>
                    <w:r w:rsidRPr="00E934EF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№</w:t>
                    </w:r>
                    <w:r w:rsidR="00232C64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0500</w:t>
                    </w:r>
                    <w:r w:rsidRPr="00E934EF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/2017</w:t>
                    </w:r>
                    <w:r w:rsidR="00232C64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  <w:lang w:val="en-US"/>
                      </w:rPr>
                      <w:t>.</w:t>
                    </w:r>
                    <w:r w:rsidR="00232C64">
                      <w:rPr>
                        <w:rFonts w:ascii="GOST type B" w:hAnsi="GOST type B"/>
                        <w:b/>
                        <w:i/>
                        <w:sz w:val="30"/>
                        <w:szCs w:val="30"/>
                      </w:rPr>
                      <w:t>3.1</w:t>
                    </w:r>
                  </w:p>
                </w:txbxContent>
              </v:textbox>
            </v:rect>
            <v:rect id="Rectangle 23" o:spid="_x0000_s2100" style="position:absolute;left:2310;top:15630;width:133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<v:textbox style="mso-next-textbox:#Rectangle 23" inset="1pt,1pt,1pt,1pt">
                <w:txbxContent>
                  <w:p w:rsidR="00F45E04" w:rsidRPr="00FD79B8" w:rsidRDefault="00F45E04" w:rsidP="00DE6DF0">
                    <w:pPr>
                      <w:pStyle w:val="af8"/>
                      <w:jc w:val="center"/>
                      <w:rPr>
                        <w:i w:val="0"/>
                        <w:sz w:val="18"/>
                      </w:rPr>
                    </w:pPr>
                  </w:p>
                </w:txbxContent>
              </v:textbox>
            </v:rect>
            <v:rect id="Rectangle 24" o:spid="_x0000_s2099" style="position:absolute;left:2280;top:15885;width:1335;height:2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" filled="f" stroked="f" strokeweight=".25pt">
              <v:textbox style="layout-flow:vertical;mso-next-textbox:#Rectangle 24" inset="1pt,1pt,1pt,1pt">
                <w:txbxContent>
                  <w:p w:rsidR="00F45E04" w:rsidRPr="00FD79B8" w:rsidRDefault="00F45E04" w:rsidP="00DE6DF0">
                    <w:pPr>
                      <w:pStyle w:val="af8"/>
                      <w:jc w:val="center"/>
                      <w:rPr>
                        <w:i w:val="0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25" o:spid="_x0000_s2075" style="position:absolute;left:138;top:391;width:8449;height:775" coordorigin="138,391" coordsize="8449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<v:group id="Группа 19" o:spid="_x0000_s2082" style="position:absolute;left:4133;top:-3289;width:726;height:8183;rotation:90" coordsize="4611,51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">
              <v:group id="Группа 5" o:spid="_x0000_s2095" style="position:absolute;width:4611;height:12695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<v:rect id="Прямоугольник 2" o:spid="_x0000_s2097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" filled="f" strokeweight="1.5pt"/>
                <v:rect id="Прямоугольник 3" o:spid="_x0000_s2096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" filled="f" strokeweight="1.5pt"/>
              </v:group>
              <v:group id="Группа 6" o:spid="_x0000_s2092" style="position:absolute;top:12682;width:4611;height:9104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Прямоугольник 7" o:spid="_x0000_s2094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" filled="f" strokeweight="1.5pt"/>
                <v:rect id="Прямоугольник 8" o:spid="_x0000_s2093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" filled="f" strokeweight="1.5pt"/>
              </v:group>
              <v:group id="Группа 9" o:spid="_x0000_s2089" style="position:absolute;top:21786;width:4611;height:8945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rect id="Прямоугольник 10" o:spid="_x0000_s2091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" filled="f" strokeweight="1.5pt"/>
                <v:rect id="Прямоугольник 11" o:spid="_x0000_s2090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" filled="f" strokeweight="1.5pt"/>
              </v:group>
              <v:group id="Группа 12" o:spid="_x0000_s2086" style="position:absolute;top:30731;width:4611;height:12842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rect id="Прямоугольник 13" o:spid="_x0000_s2088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" filled="f" strokeweight="1.5pt"/>
                <v:rect id="Прямоугольник 14" o:spid="_x0000_s2087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" filled="f" strokeweight="1.5pt"/>
              </v:group>
              <v:group id="Группа 15" o:spid="_x0000_s2083" style="position:absolute;top:43573;width:4611;height:8388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<v:rect id="Прямоугольник 16" o:spid="_x0000_s2085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" filled="f" strokeweight="1.5pt"/>
                <v:rect id="Прямоугольник 17" o:spid="_x0000_s2084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" filled="f" strokeweight="1.5pt"/>
              </v:group>
            </v:group>
            <v:group id="Group 42" o:spid="_x0000_s2076" style="position:absolute;left:138;top:391;width:8375;height:415" coordorigin="138,391" coordsize="8375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2081" type="#_x0000_t202" style="position:absolute;left:138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" filled="f" stroked="f">
                <v:textbox style="layout-flow:vertical;mso-layout-flow-alt:bottom-to-top;mso-next-textbox:#Text Box 43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</w:t>
                      </w:r>
                      <w:proofErr w:type="spellEnd"/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ext Box 44" o:spid="_x0000_s2080" type="#_x0000_t202" style="position:absolute;left:1820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" filled="f" stroked="f">
                <v:textbox style="layout-flow:vertical;mso-layout-flow-alt:bottom-to-top;mso-next-textbox:#Text Box 44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 дата</w:t>
                      </w:r>
                    </w:p>
                  </w:txbxContent>
                </v:textbox>
              </v:shape>
              <v:shape id="Text Box 45" o:spid="_x0000_s2079" type="#_x0000_t202" style="position:absolute;left:3539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" filled="f" stroked="f">
                <v:textbox style="layout-flow:vertical;mso-layout-flow-alt:bottom-to-top;mso-next-textbox:#Text Box 45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46" o:spid="_x0000_s2078" type="#_x0000_t202" style="position:absolute;left:4909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" filled="f" stroked="f">
                <v:textbox style="layout-flow:vertical;mso-layout-flow-alt:bottom-to-top;mso-next-textbox:#Text Box 46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Инв. № 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shape>
              <v:shape id="Text Box 47" o:spid="_x0000_s2077" type="#_x0000_t202" style="position:absolute;left:6670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" filled="f" stroked="f">
                <v:textbox style="layout-flow:vertical;mso-layout-flow-alt:bottom-to-top;mso-next-textbox:#Text Box 47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 дата</w:t>
                      </w:r>
                    </w:p>
                  </w:txbxContent>
                </v:textbox>
              </v:shape>
            </v:group>
          </v:group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E04" w:rsidRDefault="004B0B0C">
    <w:pPr>
      <w:pStyle w:val="a3"/>
    </w:pPr>
    <w:r>
      <w:rPr>
        <w:noProof/>
        <w:lang w:eastAsia="ru-RU"/>
      </w:rPr>
      <w:pict>
        <v:group id="Group 107" o:spid="_x0000_s2049" style="position:absolute;left:0;text-align:left;margin-left:-23.4pt;margin-top:-1.95pt;width:803.85pt;height:569.45pt;z-index:251660288" coordorigin="383,414" coordsize="16077,11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">
          <v:group id="_x0000_s2051" style="position:absolute;left:-3454;top:7191;width:8449;height:775;rotation:-90" coordorigin="138,391" coordsize="8449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">
            <v:group id="Группа 19" o:spid="_x0000_s2058" style="position:absolute;left:4133;top:-3289;width:726;height:8183;rotation:90" coordsize="4611,519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">
              <v:group id="Группа 5" o:spid="_x0000_s2071" style="position:absolute;width:4611;height:12695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Прямоугольник 2" o:spid="_x0000_s2073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" filled="f" strokeweight="1.5pt"/>
                <v:rect id="Прямоугольник 3" o:spid="_x0000_s2072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" filled="f" strokeweight="1.5pt"/>
              </v:group>
              <v:group id="Группа 6" o:spid="_x0000_s2068" style="position:absolute;top:12682;width:4611;height:9104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Прямоугольник 7" o:spid="_x0000_s2070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" filled="f" strokeweight="1.5pt"/>
                <v:rect id="Прямоугольник 8" o:spid="_x0000_s2069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" filled="f" strokeweight="1.5pt"/>
              </v:group>
              <v:group id="Группа 9" o:spid="_x0000_s2065" style="position:absolute;top:21786;width:4611;height:8945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<v:rect id="Прямоугольник 10" o:spid="_x0000_s2067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" filled="f" strokeweight="1.5pt"/>
                <v:rect id="Прямоугольник 11" o:spid="_x0000_s2066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" filled="f" strokeweight="1.5pt"/>
              </v:group>
              <v:group id="Группа 12" o:spid="_x0000_s2062" style="position:absolute;top:30731;width:4611;height:12842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<v:rect id="Прямоугольник 13" o:spid="_x0000_s2064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" filled="f" strokeweight="1.5pt"/>
                <v:rect id="Прямоугольник 14" o:spid="_x0000_s2063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" filled="f" strokeweight="1.5pt"/>
              </v:group>
              <v:group id="Группа 15" o:spid="_x0000_s2059" style="position:absolute;top:43573;width:4611;height:8388" coordsize="4611,1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Прямоугольник 16" o:spid="_x0000_s2061" style="position:absolute;width:1828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" filled="f" strokeweight="1.5pt"/>
                <v:rect id="Прямоугольник 17" o:spid="_x0000_s2060" style="position:absolute;left:1828;width:2783;height:1269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" filled="f" strokeweight="1.5pt"/>
              </v:group>
            </v:group>
            <v:group id="Group 19" o:spid="_x0000_s2052" style="position:absolute;left:138;top:391;width:8375;height:415" coordorigin="138,391" coordsize="8375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2057" type="#_x0000_t202" style="position:absolute;left:138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" filled="f" stroked="f" strokeweight="1.5pt">
                <v:textbox style="layout-flow:vertical;mso-layout-flow-alt:bottom-to-top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</w:t>
                      </w:r>
                      <w:proofErr w:type="spellEnd"/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ext Box 21" o:spid="_x0000_s2056" type="#_x0000_t202" style="position:absolute;left:1820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" filled="f" stroked="f" strokeweight="1.5pt">
                <v:textbox style="layout-flow:vertical;mso-layout-flow-alt:bottom-to-top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 дата</w:t>
                      </w:r>
                    </w:p>
                  </w:txbxContent>
                </v:textbox>
              </v:shape>
              <v:shape id="Text Box 22" o:spid="_x0000_s2055" type="#_x0000_t202" style="position:absolute;left:3539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" filled="f" stroked="f" strokeweight="1.5pt">
                <v:textbox style="layout-flow:vertical;mso-layout-flow-alt:bottom-to-top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ext Box 23" o:spid="_x0000_s2054" type="#_x0000_t202" style="position:absolute;left:4909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" filled="f" stroked="f" strokeweight="1.5pt">
                <v:textbox style="layout-flow:vertical;mso-layout-flow-alt:bottom-to-top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 w:rsidRPr="008E7CBC"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 xml:space="preserve">Инв. № </w:t>
                      </w: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shape>
              <v:shape id="Text Box 24" o:spid="_x0000_s2053" type="#_x0000_t202" style="position:absolute;left:6670;top:391;width:1843;height:4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" filled="f" stroked="f" strokeweight="1.5pt">
                <v:textbox style="layout-flow:vertical;mso-layout-flow-alt:bottom-to-top">
                  <w:txbxContent>
                    <w:p w:rsidR="00F45E04" w:rsidRPr="008E7CBC" w:rsidRDefault="00F45E04" w:rsidP="00DE6DF0">
                      <w:pPr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</w:t>
                      </w:r>
                      <w:proofErr w:type="spellEnd"/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. и дата</w:t>
                      </w:r>
                    </w:p>
                  </w:txbxContent>
                </v:textbox>
              </v:shape>
            </v:group>
          </v:group>
          <v:rect id="Rectangle 131" o:spid="_x0000_s2050" style="position:absolute;left:3247;top:-1675;width:11123;height:15302;rotation: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" filled="f" strokeweight="1.5pt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D5E0823C"/>
    <w:lvl w:ilvl="0">
      <w:start w:val="1"/>
      <w:numFmt w:val="decimal"/>
      <w:lvlText w:val="%1"/>
      <w:lvlJc w:val="left"/>
      <w:pPr>
        <w:tabs>
          <w:tab w:val="num" w:pos="927"/>
        </w:tabs>
        <w:ind w:left="0" w:firstLine="567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>
    <w:nsid w:val="035E6F2B"/>
    <w:multiLevelType w:val="hybridMultilevel"/>
    <w:tmpl w:val="26062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FC78B8"/>
    <w:multiLevelType w:val="hybridMultilevel"/>
    <w:tmpl w:val="FBDCD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D165DA"/>
    <w:multiLevelType w:val="hybridMultilevel"/>
    <w:tmpl w:val="6ABE7F38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C4E48EA"/>
    <w:multiLevelType w:val="hybridMultilevel"/>
    <w:tmpl w:val="ED56B9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D7F3F6F"/>
    <w:multiLevelType w:val="multilevel"/>
    <w:tmpl w:val="45AC31BE"/>
    <w:lvl w:ilvl="0">
      <w:start w:val="1"/>
      <w:numFmt w:val="decimal"/>
      <w:suff w:val="space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367" w:hanging="375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2704" w:hanging="720"/>
      </w:pPr>
      <w:rPr>
        <w:rFonts w:hint="default"/>
        <w:b w:val="0"/>
      </w:rPr>
    </w:lvl>
    <w:lvl w:ilvl="3">
      <w:start w:val="1"/>
      <w:numFmt w:val="decimal"/>
      <w:suff w:val="space"/>
      <w:lvlText w:val="%1.%2.%3.%4"/>
      <w:lvlJc w:val="left"/>
      <w:pPr>
        <w:ind w:left="40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96" w:hanging="2160"/>
      </w:pPr>
      <w:rPr>
        <w:rFonts w:hint="default"/>
      </w:rPr>
    </w:lvl>
  </w:abstractNum>
  <w:abstractNum w:abstractNumId="6">
    <w:nsid w:val="257E1B4D"/>
    <w:multiLevelType w:val="hybridMultilevel"/>
    <w:tmpl w:val="00483C1C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1304D88"/>
    <w:multiLevelType w:val="hybridMultilevel"/>
    <w:tmpl w:val="567076F8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E993BC1"/>
    <w:multiLevelType w:val="multilevel"/>
    <w:tmpl w:val="794CCC44"/>
    <w:lvl w:ilvl="0">
      <w:start w:val="1"/>
      <w:numFmt w:val="decimal"/>
      <w:lvlText w:val="%1"/>
      <w:lvlJc w:val="left"/>
      <w:pPr>
        <w:tabs>
          <w:tab w:val="num" w:pos="927"/>
        </w:tabs>
        <w:ind w:left="0" w:firstLine="56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0" w:firstLine="56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287"/>
        </w:tabs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>
    <w:nsid w:val="40287536"/>
    <w:multiLevelType w:val="hybridMultilevel"/>
    <w:tmpl w:val="E50CABE6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44553E2D"/>
    <w:multiLevelType w:val="hybridMultilevel"/>
    <w:tmpl w:val="A35CA4B2"/>
    <w:lvl w:ilvl="0" w:tplc="09E4E66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4CC85514"/>
    <w:multiLevelType w:val="hybridMultilevel"/>
    <w:tmpl w:val="E50CABE6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5AEE2A9E"/>
    <w:multiLevelType w:val="multilevel"/>
    <w:tmpl w:val="E168CD28"/>
    <w:lvl w:ilvl="0">
      <w:start w:val="1"/>
      <w:numFmt w:val="decimal"/>
      <w:pStyle w:val="St1"/>
      <w:lvlText w:val="%1."/>
      <w:lvlJc w:val="left"/>
      <w:pPr>
        <w:ind w:left="360" w:hanging="360"/>
      </w:pPr>
    </w:lvl>
    <w:lvl w:ilvl="1">
      <w:start w:val="1"/>
      <w:numFmt w:val="decimal"/>
      <w:pStyle w:val="St2"/>
      <w:lvlText w:val="%1.%2."/>
      <w:lvlJc w:val="left"/>
      <w:pPr>
        <w:ind w:left="792" w:hanging="432"/>
      </w:pPr>
    </w:lvl>
    <w:lvl w:ilvl="2">
      <w:start w:val="1"/>
      <w:numFmt w:val="decimal"/>
      <w:pStyle w:val="S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E4F3BE8"/>
    <w:multiLevelType w:val="multilevel"/>
    <w:tmpl w:val="8EB8BF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2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>
    <w:nsid w:val="65C5107F"/>
    <w:multiLevelType w:val="hybridMultilevel"/>
    <w:tmpl w:val="E50CABE6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70A416FF"/>
    <w:multiLevelType w:val="hybridMultilevel"/>
    <w:tmpl w:val="C0A4D692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75AB5FB1"/>
    <w:multiLevelType w:val="singleLevel"/>
    <w:tmpl w:val="D0CEF836"/>
    <w:lvl w:ilvl="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8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7"/>
  </w:num>
  <w:num w:numId="8">
    <w:abstractNumId w:val="2"/>
  </w:num>
  <w:num w:numId="9">
    <w:abstractNumId w:val="9"/>
  </w:num>
  <w:num w:numId="10">
    <w:abstractNumId w:val="11"/>
  </w:num>
  <w:num w:numId="11">
    <w:abstractNumId w:val="14"/>
  </w:num>
  <w:num w:numId="12">
    <w:abstractNumId w:val="1"/>
  </w:num>
  <w:num w:numId="13">
    <w:abstractNumId w:val="5"/>
  </w:num>
  <w:num w:numId="14">
    <w:abstractNumId w:val="4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3"/>
  </w:num>
  <w:num w:numId="22">
    <w:abstractNumId w:val="1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10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6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attachedTemplate r:id="rId1"/>
  <w:stylePaneFormatFilter w:val="3F01"/>
  <w:defaultTabStop w:val="720"/>
  <w:hyphenationZone w:val="357"/>
  <w:drawingGridHorizontalSpacing w:val="120"/>
  <w:drawingGridVerticalSpacing w:val="11"/>
  <w:displayHorizontalDrawingGridEvery w:val="0"/>
  <w:displayVerticalDrawingGridEvery w:val="0"/>
  <w:noPunctuationKerning/>
  <w:characterSpacingControl w:val="doNotCompress"/>
  <w:hdrShapeDefaults>
    <o:shapedefaults v:ext="edit" spidmax="2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CD2FE3"/>
    <w:rsid w:val="00000E6E"/>
    <w:rsid w:val="0000239F"/>
    <w:rsid w:val="00005FE8"/>
    <w:rsid w:val="00042C1C"/>
    <w:rsid w:val="00045335"/>
    <w:rsid w:val="00045DCF"/>
    <w:rsid w:val="0004607A"/>
    <w:rsid w:val="0005658A"/>
    <w:rsid w:val="00061987"/>
    <w:rsid w:val="000725F5"/>
    <w:rsid w:val="00087CE5"/>
    <w:rsid w:val="00091946"/>
    <w:rsid w:val="00095D14"/>
    <w:rsid w:val="000A00B0"/>
    <w:rsid w:val="000C65E2"/>
    <w:rsid w:val="000D465C"/>
    <w:rsid w:val="000D76FA"/>
    <w:rsid w:val="00100DF3"/>
    <w:rsid w:val="00116BD4"/>
    <w:rsid w:val="00124712"/>
    <w:rsid w:val="00127691"/>
    <w:rsid w:val="001315D7"/>
    <w:rsid w:val="00154F44"/>
    <w:rsid w:val="00161006"/>
    <w:rsid w:val="001640DB"/>
    <w:rsid w:val="00177389"/>
    <w:rsid w:val="00180804"/>
    <w:rsid w:val="001825F8"/>
    <w:rsid w:val="00183C03"/>
    <w:rsid w:val="00184433"/>
    <w:rsid w:val="00184E42"/>
    <w:rsid w:val="00192009"/>
    <w:rsid w:val="00192B51"/>
    <w:rsid w:val="00195314"/>
    <w:rsid w:val="00195D00"/>
    <w:rsid w:val="001A0420"/>
    <w:rsid w:val="001A049B"/>
    <w:rsid w:val="001B2E50"/>
    <w:rsid w:val="001C196E"/>
    <w:rsid w:val="001C462C"/>
    <w:rsid w:val="001D2979"/>
    <w:rsid w:val="001E68A8"/>
    <w:rsid w:val="002007FF"/>
    <w:rsid w:val="00203DA4"/>
    <w:rsid w:val="00205BAF"/>
    <w:rsid w:val="00205F39"/>
    <w:rsid w:val="00212011"/>
    <w:rsid w:val="0021526A"/>
    <w:rsid w:val="002254C0"/>
    <w:rsid w:val="002256B1"/>
    <w:rsid w:val="00225A03"/>
    <w:rsid w:val="00232C64"/>
    <w:rsid w:val="002453C1"/>
    <w:rsid w:val="00252D12"/>
    <w:rsid w:val="00257755"/>
    <w:rsid w:val="00267880"/>
    <w:rsid w:val="0027328A"/>
    <w:rsid w:val="00275D95"/>
    <w:rsid w:val="00277A4E"/>
    <w:rsid w:val="00281FD3"/>
    <w:rsid w:val="0028404E"/>
    <w:rsid w:val="002857F0"/>
    <w:rsid w:val="002904C0"/>
    <w:rsid w:val="002B1A26"/>
    <w:rsid w:val="002B3BFD"/>
    <w:rsid w:val="002B3E31"/>
    <w:rsid w:val="002C3E16"/>
    <w:rsid w:val="002D0F2B"/>
    <w:rsid w:val="002D223D"/>
    <w:rsid w:val="002D25D6"/>
    <w:rsid w:val="002D4755"/>
    <w:rsid w:val="002E0A7B"/>
    <w:rsid w:val="002E33B0"/>
    <w:rsid w:val="002E72F9"/>
    <w:rsid w:val="00310BB7"/>
    <w:rsid w:val="00314742"/>
    <w:rsid w:val="00325570"/>
    <w:rsid w:val="003406B9"/>
    <w:rsid w:val="003415A3"/>
    <w:rsid w:val="00364898"/>
    <w:rsid w:val="003674DB"/>
    <w:rsid w:val="003835EB"/>
    <w:rsid w:val="003947B0"/>
    <w:rsid w:val="003A6327"/>
    <w:rsid w:val="003B7D28"/>
    <w:rsid w:val="003C2C4F"/>
    <w:rsid w:val="003E0697"/>
    <w:rsid w:val="00405542"/>
    <w:rsid w:val="0042287F"/>
    <w:rsid w:val="00424B8C"/>
    <w:rsid w:val="004277C9"/>
    <w:rsid w:val="004357C2"/>
    <w:rsid w:val="0044739F"/>
    <w:rsid w:val="00456B64"/>
    <w:rsid w:val="004612BF"/>
    <w:rsid w:val="00485CB7"/>
    <w:rsid w:val="00490AFF"/>
    <w:rsid w:val="00493412"/>
    <w:rsid w:val="004A4ACE"/>
    <w:rsid w:val="004A5CA2"/>
    <w:rsid w:val="004B0B0C"/>
    <w:rsid w:val="004B2228"/>
    <w:rsid w:val="004B47E0"/>
    <w:rsid w:val="004C1A64"/>
    <w:rsid w:val="004C23AB"/>
    <w:rsid w:val="004C2F55"/>
    <w:rsid w:val="004C3028"/>
    <w:rsid w:val="004C3409"/>
    <w:rsid w:val="004C3A5A"/>
    <w:rsid w:val="004D2CA4"/>
    <w:rsid w:val="004D6686"/>
    <w:rsid w:val="004E08BD"/>
    <w:rsid w:val="004F39E9"/>
    <w:rsid w:val="00501002"/>
    <w:rsid w:val="00503B02"/>
    <w:rsid w:val="00522EB5"/>
    <w:rsid w:val="00523730"/>
    <w:rsid w:val="005262D2"/>
    <w:rsid w:val="00535B12"/>
    <w:rsid w:val="0054294D"/>
    <w:rsid w:val="00545BCD"/>
    <w:rsid w:val="00553134"/>
    <w:rsid w:val="005766F1"/>
    <w:rsid w:val="005879E3"/>
    <w:rsid w:val="0059777D"/>
    <w:rsid w:val="005A29A5"/>
    <w:rsid w:val="005B7CAF"/>
    <w:rsid w:val="005D46F9"/>
    <w:rsid w:val="005E0F81"/>
    <w:rsid w:val="005E159A"/>
    <w:rsid w:val="005F7744"/>
    <w:rsid w:val="00600FC9"/>
    <w:rsid w:val="0060704B"/>
    <w:rsid w:val="00607DCC"/>
    <w:rsid w:val="00610675"/>
    <w:rsid w:val="0061193A"/>
    <w:rsid w:val="006123CB"/>
    <w:rsid w:val="00612698"/>
    <w:rsid w:val="00615BA4"/>
    <w:rsid w:val="006253DC"/>
    <w:rsid w:val="00643D4A"/>
    <w:rsid w:val="0064628A"/>
    <w:rsid w:val="00651C74"/>
    <w:rsid w:val="006525E0"/>
    <w:rsid w:val="00664BA7"/>
    <w:rsid w:val="006704CC"/>
    <w:rsid w:val="0068666D"/>
    <w:rsid w:val="0069377A"/>
    <w:rsid w:val="006974E0"/>
    <w:rsid w:val="006A1FEF"/>
    <w:rsid w:val="006A51AF"/>
    <w:rsid w:val="006B06E7"/>
    <w:rsid w:val="006B4960"/>
    <w:rsid w:val="006C4A65"/>
    <w:rsid w:val="006D1FBC"/>
    <w:rsid w:val="006E0E53"/>
    <w:rsid w:val="006E42ED"/>
    <w:rsid w:val="006E4444"/>
    <w:rsid w:val="006E5D42"/>
    <w:rsid w:val="006F6627"/>
    <w:rsid w:val="00701574"/>
    <w:rsid w:val="00701E0F"/>
    <w:rsid w:val="00710F8D"/>
    <w:rsid w:val="00713C72"/>
    <w:rsid w:val="0071689C"/>
    <w:rsid w:val="0072207E"/>
    <w:rsid w:val="0072299F"/>
    <w:rsid w:val="007246EF"/>
    <w:rsid w:val="00730A15"/>
    <w:rsid w:val="00733AC3"/>
    <w:rsid w:val="00735560"/>
    <w:rsid w:val="00736494"/>
    <w:rsid w:val="00737E54"/>
    <w:rsid w:val="0074060E"/>
    <w:rsid w:val="00747C4A"/>
    <w:rsid w:val="00747FA6"/>
    <w:rsid w:val="007522FB"/>
    <w:rsid w:val="00753B42"/>
    <w:rsid w:val="00754F0B"/>
    <w:rsid w:val="00764C8D"/>
    <w:rsid w:val="00767542"/>
    <w:rsid w:val="007700B8"/>
    <w:rsid w:val="00775C96"/>
    <w:rsid w:val="00781694"/>
    <w:rsid w:val="00797728"/>
    <w:rsid w:val="007B19C6"/>
    <w:rsid w:val="007B67B3"/>
    <w:rsid w:val="007C4D02"/>
    <w:rsid w:val="007D417F"/>
    <w:rsid w:val="007D6EA1"/>
    <w:rsid w:val="007E06CA"/>
    <w:rsid w:val="007F3C2F"/>
    <w:rsid w:val="007F3EF7"/>
    <w:rsid w:val="007F50AC"/>
    <w:rsid w:val="0080239E"/>
    <w:rsid w:val="00805CB8"/>
    <w:rsid w:val="008079C5"/>
    <w:rsid w:val="008110BD"/>
    <w:rsid w:val="008138A7"/>
    <w:rsid w:val="00835F79"/>
    <w:rsid w:val="00840327"/>
    <w:rsid w:val="008435FC"/>
    <w:rsid w:val="00850DC9"/>
    <w:rsid w:val="00857443"/>
    <w:rsid w:val="00865187"/>
    <w:rsid w:val="00865352"/>
    <w:rsid w:val="00876EF2"/>
    <w:rsid w:val="00886D19"/>
    <w:rsid w:val="008C65BD"/>
    <w:rsid w:val="008D486E"/>
    <w:rsid w:val="008D6910"/>
    <w:rsid w:val="008E0ACD"/>
    <w:rsid w:val="008E6825"/>
    <w:rsid w:val="009030F1"/>
    <w:rsid w:val="009104A0"/>
    <w:rsid w:val="0091418C"/>
    <w:rsid w:val="00925CA2"/>
    <w:rsid w:val="009277E1"/>
    <w:rsid w:val="0093009B"/>
    <w:rsid w:val="00930872"/>
    <w:rsid w:val="0093256C"/>
    <w:rsid w:val="00937757"/>
    <w:rsid w:val="00947BF7"/>
    <w:rsid w:val="0096377A"/>
    <w:rsid w:val="009642E4"/>
    <w:rsid w:val="009768C9"/>
    <w:rsid w:val="0098464E"/>
    <w:rsid w:val="00986168"/>
    <w:rsid w:val="00986EE4"/>
    <w:rsid w:val="0099007F"/>
    <w:rsid w:val="00992F52"/>
    <w:rsid w:val="009965F5"/>
    <w:rsid w:val="009A1D7B"/>
    <w:rsid w:val="009A427E"/>
    <w:rsid w:val="009A76B6"/>
    <w:rsid w:val="009C0417"/>
    <w:rsid w:val="009D0E55"/>
    <w:rsid w:val="009E3860"/>
    <w:rsid w:val="009E39A2"/>
    <w:rsid w:val="009F6222"/>
    <w:rsid w:val="00A01357"/>
    <w:rsid w:val="00A13AD4"/>
    <w:rsid w:val="00A15695"/>
    <w:rsid w:val="00A16B73"/>
    <w:rsid w:val="00A203A6"/>
    <w:rsid w:val="00A21894"/>
    <w:rsid w:val="00A304E3"/>
    <w:rsid w:val="00A30BA1"/>
    <w:rsid w:val="00A32409"/>
    <w:rsid w:val="00A415F8"/>
    <w:rsid w:val="00A4694C"/>
    <w:rsid w:val="00A65545"/>
    <w:rsid w:val="00A75756"/>
    <w:rsid w:val="00A83BA4"/>
    <w:rsid w:val="00A8792A"/>
    <w:rsid w:val="00AA1A96"/>
    <w:rsid w:val="00AC2177"/>
    <w:rsid w:val="00AE08C4"/>
    <w:rsid w:val="00AE38E3"/>
    <w:rsid w:val="00AE3FF5"/>
    <w:rsid w:val="00AE48AF"/>
    <w:rsid w:val="00AF72C5"/>
    <w:rsid w:val="00B01762"/>
    <w:rsid w:val="00B1284F"/>
    <w:rsid w:val="00B158EE"/>
    <w:rsid w:val="00B15E7C"/>
    <w:rsid w:val="00B176E9"/>
    <w:rsid w:val="00B25E74"/>
    <w:rsid w:val="00B5440F"/>
    <w:rsid w:val="00B5752F"/>
    <w:rsid w:val="00B6029E"/>
    <w:rsid w:val="00B65926"/>
    <w:rsid w:val="00B668B2"/>
    <w:rsid w:val="00B71B8E"/>
    <w:rsid w:val="00B845A3"/>
    <w:rsid w:val="00B8673E"/>
    <w:rsid w:val="00B90BF5"/>
    <w:rsid w:val="00B97DF8"/>
    <w:rsid w:val="00BB17EE"/>
    <w:rsid w:val="00BC1882"/>
    <w:rsid w:val="00BC2B20"/>
    <w:rsid w:val="00BD7D08"/>
    <w:rsid w:val="00BE5642"/>
    <w:rsid w:val="00BF7D8E"/>
    <w:rsid w:val="00C14E43"/>
    <w:rsid w:val="00C17B67"/>
    <w:rsid w:val="00C2656B"/>
    <w:rsid w:val="00C359D8"/>
    <w:rsid w:val="00C46865"/>
    <w:rsid w:val="00C61543"/>
    <w:rsid w:val="00C61D47"/>
    <w:rsid w:val="00C672E6"/>
    <w:rsid w:val="00C95D26"/>
    <w:rsid w:val="00C96FEE"/>
    <w:rsid w:val="00CA06ED"/>
    <w:rsid w:val="00CA1BD9"/>
    <w:rsid w:val="00CA440F"/>
    <w:rsid w:val="00CB2F96"/>
    <w:rsid w:val="00CB6436"/>
    <w:rsid w:val="00CD2FE3"/>
    <w:rsid w:val="00CD5DA8"/>
    <w:rsid w:val="00CD7799"/>
    <w:rsid w:val="00CE2331"/>
    <w:rsid w:val="00D12C7C"/>
    <w:rsid w:val="00D16327"/>
    <w:rsid w:val="00D23E3B"/>
    <w:rsid w:val="00D267A4"/>
    <w:rsid w:val="00D3529E"/>
    <w:rsid w:val="00D36345"/>
    <w:rsid w:val="00D403F5"/>
    <w:rsid w:val="00D562D8"/>
    <w:rsid w:val="00D60115"/>
    <w:rsid w:val="00D61842"/>
    <w:rsid w:val="00D667D1"/>
    <w:rsid w:val="00D67217"/>
    <w:rsid w:val="00D71707"/>
    <w:rsid w:val="00D90E7A"/>
    <w:rsid w:val="00D9229D"/>
    <w:rsid w:val="00DB5606"/>
    <w:rsid w:val="00DC2453"/>
    <w:rsid w:val="00DD5A6D"/>
    <w:rsid w:val="00DD5A8A"/>
    <w:rsid w:val="00DE01B3"/>
    <w:rsid w:val="00DE6DF0"/>
    <w:rsid w:val="00DF0C9D"/>
    <w:rsid w:val="00DF217A"/>
    <w:rsid w:val="00E1042A"/>
    <w:rsid w:val="00E14210"/>
    <w:rsid w:val="00E16862"/>
    <w:rsid w:val="00E24A3C"/>
    <w:rsid w:val="00E37776"/>
    <w:rsid w:val="00E71987"/>
    <w:rsid w:val="00E751EE"/>
    <w:rsid w:val="00E776B6"/>
    <w:rsid w:val="00E847BF"/>
    <w:rsid w:val="00E91550"/>
    <w:rsid w:val="00E934EF"/>
    <w:rsid w:val="00E93AB3"/>
    <w:rsid w:val="00E94AD2"/>
    <w:rsid w:val="00EA092D"/>
    <w:rsid w:val="00EB5BF4"/>
    <w:rsid w:val="00ED5179"/>
    <w:rsid w:val="00EE37CC"/>
    <w:rsid w:val="00EE3815"/>
    <w:rsid w:val="00EF7B44"/>
    <w:rsid w:val="00F03C04"/>
    <w:rsid w:val="00F200A7"/>
    <w:rsid w:val="00F221FB"/>
    <w:rsid w:val="00F2385C"/>
    <w:rsid w:val="00F269E2"/>
    <w:rsid w:val="00F27510"/>
    <w:rsid w:val="00F45990"/>
    <w:rsid w:val="00F45E04"/>
    <w:rsid w:val="00F548E4"/>
    <w:rsid w:val="00F60983"/>
    <w:rsid w:val="00F6112D"/>
    <w:rsid w:val="00F612E2"/>
    <w:rsid w:val="00F61FB0"/>
    <w:rsid w:val="00F6292E"/>
    <w:rsid w:val="00F6337D"/>
    <w:rsid w:val="00F66DBE"/>
    <w:rsid w:val="00F738C4"/>
    <w:rsid w:val="00F7713B"/>
    <w:rsid w:val="00F804DD"/>
    <w:rsid w:val="00F80D23"/>
    <w:rsid w:val="00F82F02"/>
    <w:rsid w:val="00FA56E4"/>
    <w:rsid w:val="00FA6536"/>
    <w:rsid w:val="00FA7FFD"/>
    <w:rsid w:val="00FD4739"/>
    <w:rsid w:val="00FF2196"/>
    <w:rsid w:val="00FF2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8" w:uiPriority="39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15F8"/>
    <w:pPr>
      <w:jc w:val="both"/>
    </w:pPr>
    <w:rPr>
      <w:sz w:val="24"/>
      <w:lang w:eastAsia="en-US"/>
    </w:rPr>
  </w:style>
  <w:style w:type="paragraph" w:styleId="1">
    <w:name w:val="heading 1"/>
    <w:basedOn w:val="a"/>
    <w:next w:val="a"/>
    <w:link w:val="10"/>
    <w:qFormat/>
    <w:rsid w:val="00A415F8"/>
    <w:pPr>
      <w:keepNext/>
      <w:widowControl w:val="0"/>
      <w:spacing w:before="120" w:after="120"/>
      <w:outlineLvl w:val="0"/>
    </w:pPr>
    <w:rPr>
      <w:b/>
    </w:rPr>
  </w:style>
  <w:style w:type="paragraph" w:styleId="21">
    <w:name w:val="heading 2"/>
    <w:basedOn w:val="a"/>
    <w:next w:val="a"/>
    <w:link w:val="22"/>
    <w:uiPriority w:val="9"/>
    <w:qFormat/>
    <w:rsid w:val="00A415F8"/>
    <w:pPr>
      <w:keepNext/>
      <w:tabs>
        <w:tab w:val="left" w:pos="1134"/>
        <w:tab w:val="right" w:leader="dot" w:pos="9639"/>
      </w:tabs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qFormat/>
    <w:rsid w:val="00A415F8"/>
    <w:pPr>
      <w:keepNext/>
      <w:tabs>
        <w:tab w:val="left" w:pos="1134"/>
      </w:tabs>
      <w:spacing w:before="120" w:after="120"/>
      <w:outlineLvl w:val="2"/>
    </w:pPr>
  </w:style>
  <w:style w:type="paragraph" w:styleId="4">
    <w:name w:val="heading 4"/>
    <w:basedOn w:val="a"/>
    <w:next w:val="a"/>
    <w:qFormat/>
    <w:rsid w:val="00A415F8"/>
    <w:pPr>
      <w:keepNext/>
      <w:numPr>
        <w:ilvl w:val="3"/>
        <w:numId w:val="4"/>
      </w:numPr>
      <w:tabs>
        <w:tab w:val="left" w:pos="1418"/>
      </w:tabs>
      <w:spacing w:after="120"/>
      <w:outlineLvl w:val="3"/>
    </w:pPr>
  </w:style>
  <w:style w:type="paragraph" w:styleId="5">
    <w:name w:val="heading 5"/>
    <w:basedOn w:val="a"/>
    <w:next w:val="a"/>
    <w:qFormat/>
    <w:rsid w:val="00A415F8"/>
    <w:pPr>
      <w:keepNext/>
      <w:jc w:val="center"/>
      <w:outlineLvl w:val="4"/>
    </w:pPr>
    <w:rPr>
      <w:b/>
    </w:rPr>
  </w:style>
  <w:style w:type="paragraph" w:styleId="6">
    <w:name w:val="heading 6"/>
    <w:basedOn w:val="a"/>
    <w:next w:val="a"/>
    <w:qFormat/>
    <w:rsid w:val="00A415F8"/>
    <w:pPr>
      <w:numPr>
        <w:ilvl w:val="5"/>
        <w:numId w:val="1"/>
      </w:numPr>
      <w:spacing w:before="240" w:after="60"/>
      <w:outlineLvl w:val="5"/>
    </w:pPr>
    <w:rPr>
      <w:i/>
      <w:color w:val="000000"/>
      <w:sz w:val="22"/>
    </w:rPr>
  </w:style>
  <w:style w:type="paragraph" w:styleId="7">
    <w:name w:val="heading 7"/>
    <w:basedOn w:val="a"/>
    <w:next w:val="a"/>
    <w:qFormat/>
    <w:rsid w:val="00A415F8"/>
    <w:pPr>
      <w:numPr>
        <w:ilvl w:val="6"/>
        <w:numId w:val="1"/>
      </w:numPr>
      <w:spacing w:before="240" w:after="60"/>
      <w:outlineLvl w:val="6"/>
    </w:pPr>
    <w:rPr>
      <w:rFonts w:ascii="Arial CYR" w:hAnsi="Arial CYR"/>
      <w:color w:val="000000"/>
    </w:rPr>
  </w:style>
  <w:style w:type="paragraph" w:styleId="8">
    <w:name w:val="heading 8"/>
    <w:basedOn w:val="a"/>
    <w:next w:val="a"/>
    <w:qFormat/>
    <w:rsid w:val="00A415F8"/>
    <w:pPr>
      <w:numPr>
        <w:ilvl w:val="7"/>
        <w:numId w:val="1"/>
      </w:numPr>
      <w:spacing w:before="240" w:after="60"/>
      <w:outlineLvl w:val="7"/>
    </w:pPr>
    <w:rPr>
      <w:rFonts w:ascii="Arial CYR" w:hAnsi="Arial CYR"/>
      <w:i/>
      <w:color w:val="000000"/>
    </w:rPr>
  </w:style>
  <w:style w:type="paragraph" w:styleId="9">
    <w:name w:val="heading 9"/>
    <w:basedOn w:val="a"/>
    <w:next w:val="a"/>
    <w:qFormat/>
    <w:rsid w:val="00A415F8"/>
    <w:pPr>
      <w:numPr>
        <w:ilvl w:val="8"/>
        <w:numId w:val="1"/>
      </w:numPr>
      <w:spacing w:before="240" w:after="60"/>
      <w:outlineLvl w:val="8"/>
    </w:pPr>
    <w:rPr>
      <w:rFonts w:ascii="Arial CYR" w:hAnsi="Arial CYR"/>
      <w:b/>
      <w:i/>
      <w:color w:val="000000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15F8"/>
    <w:pPr>
      <w:tabs>
        <w:tab w:val="center" w:pos="4153"/>
        <w:tab w:val="right" w:pos="8306"/>
      </w:tabs>
      <w:jc w:val="center"/>
    </w:pPr>
    <w:rPr>
      <w:rFonts w:ascii="Arial" w:hAnsi="Arial"/>
      <w:b/>
      <w:i/>
      <w:caps/>
      <w:sz w:val="28"/>
    </w:rPr>
  </w:style>
  <w:style w:type="paragraph" w:styleId="a5">
    <w:name w:val="footer"/>
    <w:basedOn w:val="a"/>
    <w:link w:val="a6"/>
    <w:uiPriority w:val="99"/>
    <w:rsid w:val="00A415F8"/>
    <w:pPr>
      <w:tabs>
        <w:tab w:val="center" w:pos="4153"/>
        <w:tab w:val="right" w:pos="8306"/>
      </w:tabs>
    </w:pPr>
    <w:rPr>
      <w:rFonts w:ascii="Arial" w:hAnsi="Arial"/>
      <w:i/>
      <w:sz w:val="22"/>
    </w:rPr>
  </w:style>
  <w:style w:type="paragraph" w:customStyle="1" w:styleId="11">
    <w:name w:val="Верхний колонтитул 1"/>
    <w:basedOn w:val="a"/>
    <w:next w:val="a"/>
    <w:rsid w:val="00A415F8"/>
    <w:pPr>
      <w:jc w:val="right"/>
    </w:pPr>
    <w:rPr>
      <w:rFonts w:ascii="Arial" w:hAnsi="Arial"/>
      <w:b/>
      <w:i/>
      <w:color w:val="000000"/>
    </w:rPr>
  </w:style>
  <w:style w:type="character" w:styleId="a7">
    <w:name w:val="page number"/>
    <w:rsid w:val="00A415F8"/>
    <w:rPr>
      <w:rFonts w:ascii="Arial" w:hAnsi="Arial"/>
      <w:b/>
      <w:dstrike w:val="0"/>
      <w:color w:val="FFFFFF"/>
      <w:sz w:val="28"/>
      <w:vertAlign w:val="baseline"/>
    </w:rPr>
  </w:style>
  <w:style w:type="paragraph" w:styleId="80">
    <w:name w:val="toc 8"/>
    <w:basedOn w:val="a"/>
    <w:next w:val="a"/>
    <w:autoRedefine/>
    <w:uiPriority w:val="39"/>
    <w:semiHidden/>
    <w:rsid w:val="00A415F8"/>
    <w:pPr>
      <w:ind w:left="1680"/>
    </w:pPr>
  </w:style>
  <w:style w:type="paragraph" w:customStyle="1" w:styleId="12">
    <w:name w:val="Заголовок1"/>
    <w:basedOn w:val="a"/>
    <w:rsid w:val="00A415F8"/>
    <w:pPr>
      <w:ind w:firstLine="567"/>
    </w:pPr>
    <w:rPr>
      <w:b/>
    </w:rPr>
  </w:style>
  <w:style w:type="paragraph" w:styleId="13">
    <w:name w:val="toc 1"/>
    <w:basedOn w:val="a"/>
    <w:next w:val="a"/>
    <w:uiPriority w:val="39"/>
    <w:rsid w:val="00A415F8"/>
  </w:style>
  <w:style w:type="paragraph" w:styleId="23">
    <w:name w:val="toc 2"/>
    <w:basedOn w:val="a"/>
    <w:next w:val="a"/>
    <w:uiPriority w:val="39"/>
    <w:rsid w:val="00A415F8"/>
    <w:pPr>
      <w:tabs>
        <w:tab w:val="left" w:pos="425"/>
        <w:tab w:val="right" w:leader="dot" w:pos="9639"/>
      </w:tabs>
      <w:spacing w:before="80"/>
    </w:pPr>
  </w:style>
  <w:style w:type="paragraph" w:styleId="31">
    <w:name w:val="toc 3"/>
    <w:basedOn w:val="a"/>
    <w:next w:val="a"/>
    <w:uiPriority w:val="39"/>
    <w:rsid w:val="00A415F8"/>
    <w:pPr>
      <w:tabs>
        <w:tab w:val="left" w:pos="567"/>
        <w:tab w:val="right" w:leader="dot" w:pos="9639"/>
      </w:tabs>
      <w:spacing w:before="80"/>
    </w:pPr>
  </w:style>
  <w:style w:type="paragraph" w:styleId="40">
    <w:name w:val="toc 4"/>
    <w:basedOn w:val="a"/>
    <w:next w:val="a"/>
    <w:semiHidden/>
    <w:rsid w:val="00A415F8"/>
    <w:pPr>
      <w:tabs>
        <w:tab w:val="left" w:pos="1418"/>
        <w:tab w:val="right" w:leader="dot" w:pos="9639"/>
      </w:tabs>
      <w:spacing w:before="80"/>
    </w:pPr>
  </w:style>
  <w:style w:type="paragraph" w:styleId="50">
    <w:name w:val="toc 5"/>
    <w:basedOn w:val="a"/>
    <w:next w:val="a"/>
    <w:semiHidden/>
    <w:rsid w:val="00A415F8"/>
    <w:pPr>
      <w:tabs>
        <w:tab w:val="left" w:pos="851"/>
        <w:tab w:val="right" w:leader="dot" w:pos="9627"/>
      </w:tabs>
      <w:spacing w:before="80"/>
    </w:pPr>
    <w:rPr>
      <w:noProof/>
    </w:rPr>
  </w:style>
  <w:style w:type="paragraph" w:styleId="60">
    <w:name w:val="toc 6"/>
    <w:basedOn w:val="a"/>
    <w:next w:val="a"/>
    <w:semiHidden/>
    <w:rsid w:val="00A415F8"/>
    <w:pPr>
      <w:tabs>
        <w:tab w:val="left" w:pos="1418"/>
        <w:tab w:val="right" w:leader="dot" w:pos="9639"/>
      </w:tabs>
      <w:spacing w:before="80"/>
    </w:pPr>
  </w:style>
  <w:style w:type="paragraph" w:styleId="70">
    <w:name w:val="toc 7"/>
    <w:basedOn w:val="a"/>
    <w:next w:val="a"/>
    <w:semiHidden/>
    <w:rsid w:val="00A415F8"/>
  </w:style>
  <w:style w:type="paragraph" w:styleId="90">
    <w:name w:val="toc 9"/>
    <w:basedOn w:val="a"/>
    <w:next w:val="a"/>
    <w:autoRedefine/>
    <w:semiHidden/>
    <w:rsid w:val="00A415F8"/>
    <w:pPr>
      <w:ind w:left="1920"/>
    </w:pPr>
  </w:style>
  <w:style w:type="paragraph" w:customStyle="1" w:styleId="a8">
    <w:name w:val="Приложение"/>
    <w:basedOn w:val="a9"/>
    <w:next w:val="5"/>
    <w:rsid w:val="00A415F8"/>
    <w:pPr>
      <w:spacing w:line="480" w:lineRule="auto"/>
    </w:pPr>
    <w:rPr>
      <w:color w:val="000000"/>
      <w:sz w:val="24"/>
    </w:rPr>
  </w:style>
  <w:style w:type="paragraph" w:styleId="a9">
    <w:name w:val="Title"/>
    <w:basedOn w:val="a"/>
    <w:link w:val="aa"/>
    <w:autoRedefine/>
    <w:uiPriority w:val="10"/>
    <w:qFormat/>
    <w:rsid w:val="00D403F5"/>
    <w:pPr>
      <w:jc w:val="center"/>
    </w:pPr>
    <w:rPr>
      <w:b/>
      <w:spacing w:val="-4"/>
      <w:kern w:val="28"/>
      <w:sz w:val="32"/>
      <w:szCs w:val="32"/>
    </w:rPr>
  </w:style>
  <w:style w:type="paragraph" w:styleId="ab">
    <w:name w:val="Body Text Indent"/>
    <w:basedOn w:val="a"/>
    <w:rsid w:val="00A415F8"/>
    <w:pPr>
      <w:widowControl w:val="0"/>
      <w:spacing w:line="240" w:lineRule="atLeast"/>
      <w:ind w:right="7" w:firstLine="549"/>
    </w:pPr>
    <w:rPr>
      <w:rFonts w:ascii="Lingvo Serif" w:hAnsi="Lingvo Serif"/>
      <w:snapToGrid w:val="0"/>
      <w:color w:val="000000"/>
      <w:lang w:eastAsia="ru-RU"/>
    </w:rPr>
  </w:style>
  <w:style w:type="paragraph" w:customStyle="1" w:styleId="ac">
    <w:name w:val="Термин"/>
    <w:basedOn w:val="14"/>
    <w:next w:val="a"/>
    <w:rsid w:val="00A415F8"/>
    <w:pPr>
      <w:spacing w:before="0" w:after="0"/>
    </w:pPr>
    <w:rPr>
      <w:color w:val="auto"/>
    </w:rPr>
  </w:style>
  <w:style w:type="paragraph" w:customStyle="1" w:styleId="14">
    <w:name w:val="Обычный1"/>
    <w:rsid w:val="00A415F8"/>
    <w:pPr>
      <w:widowControl w:val="0"/>
      <w:spacing w:before="100" w:after="100"/>
    </w:pPr>
    <w:rPr>
      <w:snapToGrid w:val="0"/>
      <w:color w:val="000000"/>
      <w:sz w:val="24"/>
    </w:rPr>
  </w:style>
  <w:style w:type="paragraph" w:customStyle="1" w:styleId="H3">
    <w:name w:val="H3"/>
    <w:basedOn w:val="14"/>
    <w:next w:val="14"/>
    <w:rsid w:val="00A415F8"/>
    <w:pPr>
      <w:keepNext/>
      <w:outlineLvl w:val="3"/>
    </w:pPr>
    <w:rPr>
      <w:b/>
      <w:color w:val="auto"/>
      <w:sz w:val="28"/>
    </w:rPr>
  </w:style>
  <w:style w:type="paragraph" w:styleId="20">
    <w:name w:val="List Bullet 2"/>
    <w:basedOn w:val="a"/>
    <w:autoRedefine/>
    <w:rsid w:val="00A415F8"/>
    <w:pPr>
      <w:widowControl w:val="0"/>
      <w:numPr>
        <w:numId w:val="3"/>
      </w:numPr>
    </w:pPr>
    <w:rPr>
      <w:lang w:eastAsia="ru-RU"/>
    </w:rPr>
  </w:style>
  <w:style w:type="paragraph" w:styleId="ad">
    <w:name w:val="Body Text"/>
    <w:basedOn w:val="a"/>
    <w:rsid w:val="00A415F8"/>
    <w:pPr>
      <w:spacing w:after="120"/>
      <w:jc w:val="left"/>
    </w:pPr>
    <w:rPr>
      <w:lang w:eastAsia="ru-RU"/>
    </w:rPr>
  </w:style>
  <w:style w:type="paragraph" w:styleId="24">
    <w:name w:val="Body Text Indent 2"/>
    <w:basedOn w:val="a"/>
    <w:rsid w:val="00A415F8"/>
    <w:pPr>
      <w:widowControl w:val="0"/>
      <w:spacing w:before="120"/>
      <w:ind w:firstLine="567"/>
    </w:pPr>
  </w:style>
  <w:style w:type="paragraph" w:styleId="ae">
    <w:name w:val="Plain Text"/>
    <w:basedOn w:val="a"/>
    <w:rsid w:val="00A415F8"/>
    <w:pPr>
      <w:jc w:val="left"/>
    </w:pPr>
    <w:rPr>
      <w:rFonts w:ascii="Courier New" w:hAnsi="Courier New"/>
      <w:sz w:val="20"/>
    </w:rPr>
  </w:style>
  <w:style w:type="paragraph" w:styleId="32">
    <w:name w:val="Body Text Indent 3"/>
    <w:basedOn w:val="a"/>
    <w:rsid w:val="00A415F8"/>
    <w:pPr>
      <w:widowControl w:val="0"/>
      <w:ind w:left="851" w:hanging="284"/>
    </w:pPr>
  </w:style>
  <w:style w:type="paragraph" w:styleId="af">
    <w:name w:val="List Continue"/>
    <w:basedOn w:val="a"/>
    <w:rsid w:val="00A415F8"/>
    <w:pPr>
      <w:spacing w:after="120"/>
      <w:ind w:left="283"/>
      <w:jc w:val="left"/>
    </w:pPr>
    <w:rPr>
      <w:sz w:val="20"/>
      <w:lang w:eastAsia="ru-RU"/>
    </w:rPr>
  </w:style>
  <w:style w:type="paragraph" w:styleId="25">
    <w:name w:val="List Continue 2"/>
    <w:basedOn w:val="a"/>
    <w:rsid w:val="00A415F8"/>
    <w:pPr>
      <w:spacing w:after="120"/>
      <w:ind w:left="566"/>
      <w:jc w:val="left"/>
    </w:pPr>
    <w:rPr>
      <w:lang w:eastAsia="ru-RU"/>
    </w:rPr>
  </w:style>
  <w:style w:type="paragraph" w:styleId="af0">
    <w:name w:val="Block Text"/>
    <w:basedOn w:val="a"/>
    <w:rsid w:val="00A415F8"/>
    <w:pPr>
      <w:widowControl w:val="0"/>
      <w:spacing w:line="240" w:lineRule="atLeast"/>
      <w:ind w:left="6" w:right="34" w:firstLine="567"/>
    </w:pPr>
    <w:rPr>
      <w:snapToGrid w:val="0"/>
      <w:lang w:eastAsia="ru-RU"/>
    </w:rPr>
  </w:style>
  <w:style w:type="paragraph" w:styleId="33">
    <w:name w:val="Body Text 3"/>
    <w:basedOn w:val="a"/>
    <w:rsid w:val="00A415F8"/>
    <w:pPr>
      <w:tabs>
        <w:tab w:val="left" w:pos="851"/>
      </w:tabs>
      <w:spacing w:before="120"/>
      <w:jc w:val="left"/>
    </w:pPr>
    <w:rPr>
      <w:rFonts w:ascii="Arial" w:hAnsi="Arial"/>
      <w:b/>
      <w:sz w:val="14"/>
    </w:rPr>
  </w:style>
  <w:style w:type="paragraph" w:customStyle="1" w:styleId="DefinitionTerm">
    <w:name w:val="Definition Term"/>
    <w:basedOn w:val="14"/>
    <w:next w:val="a"/>
    <w:rsid w:val="00A415F8"/>
    <w:pPr>
      <w:widowControl/>
      <w:spacing w:before="0" w:after="0"/>
    </w:pPr>
    <w:rPr>
      <w:color w:val="auto"/>
    </w:rPr>
  </w:style>
  <w:style w:type="paragraph" w:styleId="af1">
    <w:name w:val="List"/>
    <w:basedOn w:val="a"/>
    <w:rsid w:val="00A415F8"/>
    <w:pPr>
      <w:ind w:left="283" w:hanging="283"/>
      <w:jc w:val="left"/>
    </w:pPr>
    <w:rPr>
      <w:sz w:val="20"/>
      <w:lang w:eastAsia="ru-RU"/>
    </w:rPr>
  </w:style>
  <w:style w:type="paragraph" w:customStyle="1" w:styleId="H2">
    <w:name w:val="H2"/>
    <w:basedOn w:val="a"/>
    <w:rsid w:val="00A415F8"/>
    <w:pPr>
      <w:numPr>
        <w:ilvl w:val="2"/>
        <w:numId w:val="2"/>
      </w:numPr>
      <w:tabs>
        <w:tab w:val="clear" w:pos="720"/>
      </w:tabs>
      <w:ind w:left="0" w:firstLine="0"/>
    </w:pPr>
    <w:rPr>
      <w:sz w:val="22"/>
    </w:rPr>
  </w:style>
  <w:style w:type="paragraph" w:styleId="af2">
    <w:name w:val="Document Map"/>
    <w:basedOn w:val="a"/>
    <w:semiHidden/>
    <w:rsid w:val="00A415F8"/>
    <w:pPr>
      <w:shd w:val="clear" w:color="auto" w:fill="000080"/>
    </w:pPr>
    <w:rPr>
      <w:rFonts w:ascii="Tahoma" w:hAnsi="Tahoma" w:cs="Tahoma"/>
    </w:rPr>
  </w:style>
  <w:style w:type="character" w:customStyle="1" w:styleId="aa">
    <w:name w:val="Название Знак"/>
    <w:link w:val="a9"/>
    <w:uiPriority w:val="10"/>
    <w:rsid w:val="00D403F5"/>
    <w:rPr>
      <w:b/>
      <w:spacing w:val="-4"/>
      <w:kern w:val="28"/>
      <w:sz w:val="32"/>
      <w:szCs w:val="32"/>
    </w:rPr>
  </w:style>
  <w:style w:type="character" w:customStyle="1" w:styleId="af3">
    <w:name w:val="Абзац списка Знак"/>
    <w:link w:val="af4"/>
    <w:uiPriority w:val="34"/>
    <w:locked/>
    <w:rsid w:val="00886D19"/>
  </w:style>
  <w:style w:type="paragraph" w:styleId="af4">
    <w:name w:val="List Paragraph"/>
    <w:basedOn w:val="a"/>
    <w:link w:val="af3"/>
    <w:uiPriority w:val="34"/>
    <w:qFormat/>
    <w:rsid w:val="00886D19"/>
    <w:pPr>
      <w:spacing w:after="160" w:line="256" w:lineRule="auto"/>
      <w:ind w:left="720"/>
      <w:contextualSpacing/>
      <w:jc w:val="left"/>
    </w:pPr>
    <w:rPr>
      <w:sz w:val="20"/>
      <w:lang w:eastAsia="ru-RU"/>
    </w:rPr>
  </w:style>
  <w:style w:type="character" w:customStyle="1" w:styleId="af5">
    <w:name w:val="Обычный текст Знак"/>
    <w:link w:val="af6"/>
    <w:locked/>
    <w:rsid w:val="00886D19"/>
  </w:style>
  <w:style w:type="paragraph" w:customStyle="1" w:styleId="af6">
    <w:name w:val="Обычный текст"/>
    <w:basedOn w:val="af4"/>
    <w:link w:val="af5"/>
    <w:qFormat/>
    <w:rsid w:val="00886D19"/>
    <w:pPr>
      <w:ind w:left="0" w:firstLine="709"/>
      <w:jc w:val="both"/>
    </w:pPr>
  </w:style>
  <w:style w:type="character" w:customStyle="1" w:styleId="St10">
    <w:name w:val="St1 Знак"/>
    <w:link w:val="St1"/>
    <w:locked/>
    <w:rsid w:val="00886D19"/>
    <w:rPr>
      <w:b/>
      <w:caps/>
      <w:szCs w:val="28"/>
    </w:rPr>
  </w:style>
  <w:style w:type="paragraph" w:customStyle="1" w:styleId="St1">
    <w:name w:val="St1"/>
    <w:basedOn w:val="af4"/>
    <w:link w:val="St10"/>
    <w:qFormat/>
    <w:rsid w:val="00886D19"/>
    <w:pPr>
      <w:numPr>
        <w:numId w:val="5"/>
      </w:numPr>
      <w:spacing w:before="480" w:line="240" w:lineRule="auto"/>
      <w:ind w:left="0" w:firstLine="0"/>
    </w:pPr>
    <w:rPr>
      <w:b/>
      <w:caps/>
      <w:sz w:val="28"/>
      <w:szCs w:val="28"/>
    </w:rPr>
  </w:style>
  <w:style w:type="character" w:customStyle="1" w:styleId="St20">
    <w:name w:val="St2 Знак"/>
    <w:link w:val="St2"/>
    <w:locked/>
    <w:rsid w:val="00886D19"/>
    <w:rPr>
      <w:b/>
      <w:szCs w:val="28"/>
    </w:rPr>
  </w:style>
  <w:style w:type="paragraph" w:customStyle="1" w:styleId="St2">
    <w:name w:val="St2"/>
    <w:basedOn w:val="af4"/>
    <w:link w:val="St20"/>
    <w:qFormat/>
    <w:rsid w:val="00886D19"/>
    <w:pPr>
      <w:numPr>
        <w:ilvl w:val="1"/>
        <w:numId w:val="5"/>
      </w:numPr>
      <w:ind w:left="0" w:firstLine="0"/>
    </w:pPr>
    <w:rPr>
      <w:b/>
      <w:sz w:val="28"/>
      <w:szCs w:val="28"/>
    </w:rPr>
  </w:style>
  <w:style w:type="character" w:customStyle="1" w:styleId="St-text">
    <w:name w:val="St-text Знак"/>
    <w:link w:val="St-text0"/>
    <w:locked/>
    <w:rsid w:val="00886D19"/>
    <w:rPr>
      <w:sz w:val="28"/>
      <w:lang w:val="ru-RU" w:eastAsia="ru-RU" w:bidi="ar-SA"/>
    </w:rPr>
  </w:style>
  <w:style w:type="paragraph" w:customStyle="1" w:styleId="St-text0">
    <w:name w:val="St-text"/>
    <w:link w:val="St-text"/>
    <w:qFormat/>
    <w:rsid w:val="00886D19"/>
    <w:pPr>
      <w:spacing w:before="240" w:after="120"/>
      <w:ind w:firstLine="709"/>
      <w:jc w:val="both"/>
    </w:pPr>
  </w:style>
  <w:style w:type="character" w:customStyle="1" w:styleId="St30">
    <w:name w:val="St3 Знак"/>
    <w:link w:val="St3"/>
    <w:locked/>
    <w:rsid w:val="00886D19"/>
    <w:rPr>
      <w:sz w:val="20"/>
    </w:rPr>
  </w:style>
  <w:style w:type="paragraph" w:customStyle="1" w:styleId="St3">
    <w:name w:val="St3"/>
    <w:basedOn w:val="St2"/>
    <w:link w:val="St30"/>
    <w:qFormat/>
    <w:rsid w:val="00886D19"/>
    <w:pPr>
      <w:numPr>
        <w:ilvl w:val="2"/>
      </w:numPr>
      <w:ind w:left="0" w:firstLine="0"/>
    </w:pPr>
    <w:rPr>
      <w:b w:val="0"/>
      <w:sz w:val="20"/>
      <w:szCs w:val="20"/>
    </w:rPr>
  </w:style>
  <w:style w:type="table" w:styleId="af7">
    <w:name w:val="Table Grid"/>
    <w:basedOn w:val="a1"/>
    <w:uiPriority w:val="59"/>
    <w:rsid w:val="00456B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8">
    <w:name w:val="Чертежный"/>
    <w:rsid w:val="00DE6DF0"/>
    <w:pPr>
      <w:jc w:val="both"/>
    </w:pPr>
    <w:rPr>
      <w:rFonts w:ascii="ISOCPEUR" w:hAnsi="ISOCPEUR"/>
      <w:i/>
      <w:lang w:val="uk-UA"/>
    </w:rPr>
  </w:style>
  <w:style w:type="character" w:customStyle="1" w:styleId="a4">
    <w:name w:val="Верхний колонтитул Знак"/>
    <w:link w:val="a3"/>
    <w:uiPriority w:val="99"/>
    <w:rsid w:val="005D46F9"/>
    <w:rPr>
      <w:rFonts w:ascii="Arial" w:hAnsi="Arial"/>
      <w:b/>
      <w:i/>
      <w:caps/>
      <w:lang w:eastAsia="en-US"/>
    </w:rPr>
  </w:style>
  <w:style w:type="character" w:customStyle="1" w:styleId="a6">
    <w:name w:val="Нижний колонтитул Знак"/>
    <w:link w:val="a5"/>
    <w:uiPriority w:val="99"/>
    <w:rsid w:val="005D46F9"/>
    <w:rPr>
      <w:rFonts w:ascii="Arial" w:hAnsi="Arial"/>
      <w:i/>
      <w:sz w:val="22"/>
      <w:lang w:eastAsia="en-US"/>
    </w:rPr>
  </w:style>
  <w:style w:type="paragraph" w:customStyle="1" w:styleId="af9">
    <w:name w:val="Версия документа"/>
    <w:basedOn w:val="a"/>
    <w:rsid w:val="005D46F9"/>
    <w:pPr>
      <w:spacing w:before="480"/>
      <w:contextualSpacing/>
      <w:jc w:val="center"/>
    </w:pPr>
    <w:rPr>
      <w:rFonts w:ascii="Calibri Light" w:hAnsi="Calibri Light"/>
      <w:spacing w:val="5"/>
      <w:kern w:val="28"/>
      <w:sz w:val="18"/>
      <w:szCs w:val="52"/>
    </w:rPr>
  </w:style>
  <w:style w:type="character" w:styleId="afa">
    <w:name w:val="Hyperlink"/>
    <w:uiPriority w:val="99"/>
    <w:unhideWhenUsed/>
    <w:rsid w:val="005D46F9"/>
    <w:rPr>
      <w:color w:val="0563C1"/>
      <w:u w:val="single"/>
    </w:rPr>
  </w:style>
  <w:style w:type="paragraph" w:styleId="afb">
    <w:name w:val="Balloon Text"/>
    <w:basedOn w:val="a"/>
    <w:link w:val="afc"/>
    <w:uiPriority w:val="99"/>
    <w:unhideWhenUsed/>
    <w:rsid w:val="005D46F9"/>
    <w:pPr>
      <w:jc w:val="left"/>
    </w:pPr>
    <w:rPr>
      <w:rFonts w:ascii="Tahoma" w:eastAsia="Calibri" w:hAnsi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rsid w:val="005D46F9"/>
    <w:rPr>
      <w:rFonts w:ascii="Tahoma" w:eastAsia="Calibri" w:hAnsi="Tahoma"/>
      <w:sz w:val="16"/>
      <w:szCs w:val="16"/>
      <w:lang w:eastAsia="en-US"/>
    </w:rPr>
  </w:style>
  <w:style w:type="character" w:customStyle="1" w:styleId="91">
    <w:name w:val="Основной текст (9)_"/>
    <w:link w:val="92"/>
    <w:rsid w:val="005D46F9"/>
    <w:rPr>
      <w:b/>
      <w:bCs/>
      <w:shd w:val="clear" w:color="auto" w:fill="FFFFFF"/>
    </w:rPr>
  </w:style>
  <w:style w:type="character" w:customStyle="1" w:styleId="26">
    <w:name w:val="Основной текст (2)_"/>
    <w:link w:val="27"/>
    <w:rsid w:val="005D46F9"/>
    <w:rPr>
      <w:shd w:val="clear" w:color="auto" w:fill="FFFFFF"/>
    </w:rPr>
  </w:style>
  <w:style w:type="paragraph" w:customStyle="1" w:styleId="92">
    <w:name w:val="Основной текст (9)"/>
    <w:basedOn w:val="a"/>
    <w:link w:val="91"/>
    <w:rsid w:val="005D46F9"/>
    <w:pPr>
      <w:widowControl w:val="0"/>
      <w:shd w:val="clear" w:color="auto" w:fill="FFFFFF"/>
      <w:spacing w:after="420" w:line="0" w:lineRule="atLeast"/>
      <w:ind w:hanging="280"/>
      <w:jc w:val="center"/>
    </w:pPr>
    <w:rPr>
      <w:b/>
      <w:bCs/>
      <w:sz w:val="28"/>
      <w:lang w:eastAsia="ru-RU"/>
    </w:rPr>
  </w:style>
  <w:style w:type="paragraph" w:customStyle="1" w:styleId="27">
    <w:name w:val="Основной текст (2)"/>
    <w:basedOn w:val="a"/>
    <w:link w:val="26"/>
    <w:rsid w:val="005D46F9"/>
    <w:pPr>
      <w:widowControl w:val="0"/>
      <w:shd w:val="clear" w:color="auto" w:fill="FFFFFF"/>
      <w:spacing w:before="240" w:after="3960" w:line="0" w:lineRule="atLeast"/>
      <w:ind w:hanging="360"/>
      <w:jc w:val="right"/>
    </w:pPr>
    <w:rPr>
      <w:sz w:val="28"/>
      <w:lang w:eastAsia="ru-RU"/>
    </w:rPr>
  </w:style>
  <w:style w:type="paragraph" w:customStyle="1" w:styleId="15">
    <w:name w:val="Стиль1"/>
    <w:basedOn w:val="1"/>
    <w:link w:val="16"/>
    <w:qFormat/>
    <w:rsid w:val="005D46F9"/>
    <w:pPr>
      <w:keepNext w:val="0"/>
      <w:autoSpaceDE w:val="0"/>
      <w:autoSpaceDN w:val="0"/>
      <w:adjustRightInd w:val="0"/>
      <w:spacing w:before="0" w:after="0" w:line="24" w:lineRule="atLeast"/>
    </w:pPr>
    <w:rPr>
      <w:b w:val="0"/>
      <w:sz w:val="26"/>
      <w:szCs w:val="26"/>
    </w:rPr>
  </w:style>
  <w:style w:type="character" w:customStyle="1" w:styleId="16">
    <w:name w:val="Стиль1 Знак"/>
    <w:link w:val="15"/>
    <w:rsid w:val="00BD7D08"/>
    <w:rPr>
      <w:sz w:val="26"/>
      <w:szCs w:val="26"/>
      <w:lang w:eastAsia="en-US"/>
    </w:rPr>
  </w:style>
  <w:style w:type="character" w:customStyle="1" w:styleId="22">
    <w:name w:val="Заголовок 2 Знак"/>
    <w:link w:val="21"/>
    <w:uiPriority w:val="9"/>
    <w:rsid w:val="00992F52"/>
    <w:rPr>
      <w:b/>
      <w:sz w:val="24"/>
      <w:lang w:eastAsia="en-US"/>
    </w:rPr>
  </w:style>
  <w:style w:type="character" w:customStyle="1" w:styleId="14pt">
    <w:name w:val="Основной текст + 14 pt Знак"/>
    <w:basedOn w:val="a0"/>
    <w:link w:val="14pt0"/>
    <w:locked/>
    <w:rsid w:val="00CB6436"/>
    <w:rPr>
      <w:rFonts w:ascii="Calibri" w:eastAsia="Calibri" w:hAnsi="Calibri"/>
      <w:sz w:val="24"/>
      <w:szCs w:val="22"/>
      <w:lang w:val="en-US" w:eastAsia="en-US"/>
    </w:rPr>
  </w:style>
  <w:style w:type="paragraph" w:customStyle="1" w:styleId="14pt0">
    <w:name w:val="Основной текст + 14 pt"/>
    <w:basedOn w:val="ad"/>
    <w:link w:val="14pt"/>
    <w:rsid w:val="00CB6436"/>
    <w:pPr>
      <w:spacing w:before="120" w:line="276" w:lineRule="auto"/>
      <w:ind w:firstLine="720"/>
      <w:jc w:val="both"/>
    </w:pPr>
    <w:rPr>
      <w:rFonts w:ascii="Calibri" w:eastAsia="Calibri" w:hAnsi="Calibri"/>
      <w:szCs w:val="22"/>
      <w:lang w:val="en-US" w:eastAsia="en-US"/>
    </w:rPr>
  </w:style>
  <w:style w:type="character" w:customStyle="1" w:styleId="10">
    <w:name w:val="Заголовок 1 Знак"/>
    <w:link w:val="1"/>
    <w:rsid w:val="00EE37CC"/>
    <w:rPr>
      <w:b/>
      <w:sz w:val="24"/>
      <w:lang w:eastAsia="en-US"/>
    </w:rPr>
  </w:style>
  <w:style w:type="character" w:customStyle="1" w:styleId="30">
    <w:name w:val="Заголовок 3 Знак"/>
    <w:link w:val="3"/>
    <w:rsid w:val="005E0F81"/>
    <w:rPr>
      <w:sz w:val="24"/>
      <w:lang w:eastAsia="en-US"/>
    </w:rPr>
  </w:style>
  <w:style w:type="character" w:styleId="afd">
    <w:name w:val="annotation reference"/>
    <w:basedOn w:val="a0"/>
    <w:uiPriority w:val="99"/>
    <w:semiHidden/>
    <w:unhideWhenUsed/>
    <w:rsid w:val="00493412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93412"/>
    <w:rPr>
      <w:sz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93412"/>
    <w:rPr>
      <w:sz w:val="20"/>
      <w:lang w:eastAsia="en-US"/>
    </w:rPr>
  </w:style>
  <w:style w:type="paragraph" w:styleId="aff0">
    <w:name w:val="annotation subject"/>
    <w:basedOn w:val="afe"/>
    <w:next w:val="afe"/>
    <w:link w:val="aff1"/>
    <w:semiHidden/>
    <w:unhideWhenUsed/>
    <w:rsid w:val="00493412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493412"/>
    <w:rPr>
      <w:b/>
      <w:bCs/>
      <w:sz w:val="20"/>
      <w:lang w:eastAsia="en-US"/>
    </w:rPr>
  </w:style>
  <w:style w:type="character" w:customStyle="1" w:styleId="61">
    <w:name w:val="Основной текст (6)_"/>
    <w:basedOn w:val="a0"/>
    <w:link w:val="62"/>
    <w:uiPriority w:val="99"/>
    <w:rsid w:val="000D465C"/>
    <w:rPr>
      <w:rFonts w:ascii="Arial" w:hAnsi="Arial" w:cs="Arial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"/>
    <w:link w:val="61"/>
    <w:uiPriority w:val="99"/>
    <w:rsid w:val="000D465C"/>
    <w:pPr>
      <w:widowControl w:val="0"/>
      <w:shd w:val="clear" w:color="auto" w:fill="FFFFFF"/>
      <w:spacing w:before="240" w:line="234" w:lineRule="exact"/>
      <w:ind w:hanging="580"/>
      <w:jc w:val="center"/>
    </w:pPr>
    <w:rPr>
      <w:rFonts w:ascii="Arial" w:hAnsi="Arial" w:cs="Arial"/>
      <w:sz w:val="17"/>
      <w:szCs w:val="17"/>
      <w:lang w:eastAsia="ru-RU"/>
    </w:rPr>
  </w:style>
  <w:style w:type="paragraph" w:customStyle="1" w:styleId="2">
    <w:name w:val="Стиль2"/>
    <w:basedOn w:val="15"/>
    <w:link w:val="28"/>
    <w:qFormat/>
    <w:rsid w:val="007F3C2F"/>
    <w:pPr>
      <w:numPr>
        <w:ilvl w:val="1"/>
        <w:numId w:val="6"/>
      </w:numPr>
      <w:tabs>
        <w:tab w:val="left" w:pos="993"/>
      </w:tabs>
      <w:spacing w:line="360" w:lineRule="auto"/>
      <w:outlineLvl w:val="1"/>
    </w:pPr>
    <w:rPr>
      <w:b/>
      <w:sz w:val="30"/>
      <w:szCs w:val="30"/>
    </w:rPr>
  </w:style>
  <w:style w:type="paragraph" w:customStyle="1" w:styleId="34">
    <w:name w:val="Стиль3"/>
    <w:basedOn w:val="15"/>
    <w:link w:val="35"/>
    <w:qFormat/>
    <w:rsid w:val="005B7CAF"/>
    <w:pPr>
      <w:tabs>
        <w:tab w:val="left" w:pos="993"/>
      </w:tabs>
      <w:spacing w:line="360" w:lineRule="auto"/>
      <w:ind w:firstLine="567"/>
      <w:outlineLvl w:val="9"/>
    </w:pPr>
    <w:rPr>
      <w:sz w:val="30"/>
      <w:szCs w:val="30"/>
    </w:rPr>
  </w:style>
  <w:style w:type="character" w:customStyle="1" w:styleId="28">
    <w:name w:val="Стиль2 Знак"/>
    <w:basedOn w:val="16"/>
    <w:link w:val="2"/>
    <w:rsid w:val="007F3C2F"/>
    <w:rPr>
      <w:b/>
      <w:sz w:val="30"/>
      <w:szCs w:val="30"/>
      <w:lang w:eastAsia="en-US"/>
    </w:rPr>
  </w:style>
  <w:style w:type="character" w:customStyle="1" w:styleId="35">
    <w:name w:val="Стиль3 Знак"/>
    <w:basedOn w:val="16"/>
    <w:link w:val="34"/>
    <w:rsid w:val="005B7CAF"/>
    <w:rPr>
      <w:sz w:val="30"/>
      <w:szCs w:val="3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4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help.nbrb.by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Shablon_BS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01C1C-E47C-48A5-AA4E-8DD08EDC4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Shablon_BS.dot</Template>
  <TotalTime>0</TotalTime>
  <Pages>13</Pages>
  <Words>665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 ДОКУМЕНТА</vt:lpstr>
    </vt:vector>
  </TitlesOfParts>
  <Company>BelSoft</Company>
  <LinksUpToDate>false</LinksUpToDate>
  <CharactersWithSpaces>5507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 ДОКУМЕНТА</dc:title>
  <dc:creator>Дробышевский Юрий</dc:creator>
  <cp:lastModifiedBy>Рябчун И.В.</cp:lastModifiedBy>
  <cp:revision>2</cp:revision>
  <cp:lastPrinted>2009-08-05T11:08:00Z</cp:lastPrinted>
  <dcterms:created xsi:type="dcterms:W3CDTF">2017-12-19T08:18:00Z</dcterms:created>
  <dcterms:modified xsi:type="dcterms:W3CDTF">2017-12-19T08:18:00Z</dcterms:modified>
</cp:coreProperties>
</file>